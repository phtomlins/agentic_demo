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EA9AAA" w14:textId="2FD88CCA" w:rsidR="001A1C59" w:rsidRDefault="001A1C59" w:rsidP="008E4CD0">
      <w:pPr>
        <w:pStyle w:val="BodyText"/>
        <w:spacing w:before="21"/>
        <w:ind w:right="102"/>
        <w:rPr>
          <w:rFonts w:ascii="Georgia" w:hAnsi="Georgia"/>
          <w:color w:val="000000" w:themeColor="text1"/>
          <w:sz w:val="52"/>
        </w:rPr>
      </w:pPr>
      <w:proofErr w:type="spellStart"/>
      <w:r>
        <w:rPr>
          <w:rFonts w:ascii="Georgia" w:hAnsi="Georgia"/>
          <w:color w:val="000000" w:themeColor="text1"/>
          <w:sz w:val="52"/>
        </w:rPr>
        <w:t>Caristo</w:t>
      </w:r>
      <w:proofErr w:type="spellEnd"/>
      <w:r>
        <w:rPr>
          <w:rFonts w:ascii="Georgia" w:hAnsi="Georgia"/>
          <w:color w:val="000000" w:themeColor="text1"/>
          <w:sz w:val="52"/>
        </w:rPr>
        <w:t xml:space="preserve"> CEO candidate</w:t>
      </w:r>
    </w:p>
    <w:p w14:paraId="3A33E1BB" w14:textId="24FC6799" w:rsidR="001A1C59" w:rsidRPr="001A1C59" w:rsidRDefault="001A1C59" w:rsidP="008E4CD0">
      <w:pPr>
        <w:pStyle w:val="BodyText"/>
        <w:spacing w:before="21"/>
        <w:ind w:right="102"/>
        <w:rPr>
          <w:rFonts w:ascii="Georgia" w:hAnsi="Georgia"/>
          <w:color w:val="000000" w:themeColor="text1"/>
          <w:sz w:val="40"/>
          <w:szCs w:val="40"/>
        </w:rPr>
      </w:pPr>
      <w:r w:rsidRPr="001A1C59">
        <w:rPr>
          <w:rFonts w:ascii="Georgia" w:hAnsi="Georgia"/>
          <w:noProof/>
          <w:color w:val="000000" w:themeColor="text1"/>
          <w:sz w:val="40"/>
          <w:szCs w:val="40"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F441437" wp14:editId="3E47758B">
                <wp:simplePos x="0" y="0"/>
                <wp:positionH relativeFrom="margin">
                  <wp:posOffset>-217170</wp:posOffset>
                </wp:positionH>
                <wp:positionV relativeFrom="paragraph">
                  <wp:posOffset>591820</wp:posOffset>
                </wp:positionV>
                <wp:extent cx="6764020" cy="20955"/>
                <wp:effectExtent l="0" t="0" r="17780" b="17145"/>
                <wp:wrapTopAndBottom/>
                <wp:docPr id="4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6764020" cy="20955"/>
                        </a:xfrm>
                        <a:prstGeom prst="line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B518149" id="Line 3" o:spid="_x0000_s1026" style="position:absolute;z-index:251658240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" from="-17.1pt,46.6pt" to="515.5pt,48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" strokecolor="black [3040]">
                <o:lock v:ext="edit" shapetype="f"/>
                <w10:wrap type="topAndBottom" anchorx="margin"/>
              </v:line>
            </w:pict>
          </mc:Fallback>
        </mc:AlternateContent>
      </w:r>
      <w:r w:rsidRPr="001A1C59">
        <w:rPr>
          <w:rFonts w:ascii="Georgia" w:hAnsi="Georgia"/>
          <w:color w:val="000000" w:themeColor="text1"/>
          <w:sz w:val="40"/>
          <w:szCs w:val="40"/>
        </w:rPr>
        <w:t>Wilson Constantine</w:t>
      </w:r>
    </w:p>
    <w:p w14:paraId="17233A70" w14:textId="769D69A3" w:rsidR="008E4CD0" w:rsidRPr="00174473" w:rsidRDefault="008E4CD0" w:rsidP="008E4CD0">
      <w:pPr>
        <w:pStyle w:val="BodyText"/>
        <w:spacing w:before="21"/>
        <w:ind w:right="102"/>
        <w:rPr>
          <w:rFonts w:ascii="Georgia" w:hAnsi="Georgia"/>
          <w:color w:val="000000" w:themeColor="text1"/>
          <w:w w:val="95"/>
          <w:sz w:val="36"/>
          <w:szCs w:val="36"/>
        </w:rPr>
      </w:pPr>
      <w:r w:rsidRPr="00174473">
        <w:rPr>
          <w:rFonts w:ascii="Georgia" w:hAnsi="Georgia"/>
          <w:color w:val="000000" w:themeColor="text1"/>
          <w:sz w:val="52"/>
        </w:rPr>
        <w:tab/>
      </w:r>
      <w:r w:rsidRPr="00174473">
        <w:rPr>
          <w:rFonts w:ascii="Georgia" w:hAnsi="Georgia"/>
          <w:color w:val="000000" w:themeColor="text1"/>
          <w:sz w:val="52"/>
        </w:rPr>
        <w:tab/>
      </w:r>
      <w:r w:rsidRPr="00174473">
        <w:rPr>
          <w:rFonts w:ascii="Georgia" w:hAnsi="Georgia"/>
          <w:color w:val="000000" w:themeColor="text1"/>
          <w:sz w:val="52"/>
        </w:rPr>
        <w:tab/>
        <w:t xml:space="preserve">    </w:t>
      </w:r>
    </w:p>
    <w:p w14:paraId="2DF77695" w14:textId="77777777" w:rsidR="00174473" w:rsidRPr="00174473" w:rsidRDefault="00174473" w:rsidP="00174473">
      <w:pPr>
        <w:rPr>
          <w:rFonts w:ascii="Georgia" w:hAnsi="Georgia"/>
          <w:b/>
          <w:bCs/>
          <w:color w:val="E10196"/>
        </w:rPr>
      </w:pPr>
    </w:p>
    <w:p w14:paraId="3585579F" w14:textId="224FF7F0" w:rsidR="00CD5D98" w:rsidRPr="00174473" w:rsidRDefault="001A1C59" w:rsidP="00174473">
      <w:pPr>
        <w:rPr>
          <w:rFonts w:ascii="Georgia" w:hAnsi="Georgia"/>
          <w:b/>
          <w:bCs/>
          <w:color w:val="E10196"/>
          <w:sz w:val="28"/>
          <w:szCs w:val="28"/>
        </w:rPr>
      </w:pPr>
      <w:r>
        <w:rPr>
          <w:rFonts w:ascii="Georgia" w:hAnsi="Georgia"/>
          <w:b/>
          <w:bCs/>
          <w:color w:val="E10196"/>
          <w:sz w:val="28"/>
          <w:szCs w:val="28"/>
        </w:rPr>
        <w:t>Wednesday 2</w:t>
      </w:r>
      <w:r w:rsidRPr="001A1C59">
        <w:rPr>
          <w:rFonts w:ascii="Georgia" w:hAnsi="Georgia"/>
          <w:b/>
          <w:bCs/>
          <w:color w:val="E10196"/>
          <w:sz w:val="28"/>
          <w:szCs w:val="28"/>
          <w:vertAlign w:val="superscript"/>
        </w:rPr>
        <w:t>nd</w:t>
      </w:r>
      <w:r>
        <w:rPr>
          <w:rFonts w:ascii="Georgia" w:hAnsi="Georgia"/>
          <w:b/>
          <w:bCs/>
          <w:color w:val="E10196"/>
          <w:sz w:val="28"/>
          <w:szCs w:val="28"/>
        </w:rPr>
        <w:t xml:space="preserve"> November 2022</w:t>
      </w:r>
    </w:p>
    <w:p w14:paraId="6F90411A" w14:textId="77777777" w:rsidR="00CD5D98" w:rsidRDefault="00CD5D98" w:rsidP="008E4CD0">
      <w:pPr>
        <w:rPr>
          <w:rFonts w:ascii="Georgia" w:hAnsi="Georgia"/>
          <w:sz w:val="22"/>
          <w:szCs w:val="22"/>
        </w:rPr>
      </w:pPr>
    </w:p>
    <w:p w14:paraId="0F93C12E" w14:textId="275507D4" w:rsidR="00CD5D98" w:rsidRDefault="001A1C59" w:rsidP="008E4CD0">
      <w:pPr>
        <w:rPr>
          <w:rFonts w:ascii="Georgia" w:hAnsi="Georgia"/>
          <w:b/>
          <w:bCs/>
          <w:color w:val="E10196"/>
        </w:rPr>
      </w:pPr>
      <w:r w:rsidRPr="001A1C59">
        <w:rPr>
          <w:rFonts w:ascii="Georgia" w:hAnsi="Georgia"/>
          <w:b/>
          <w:bCs/>
          <w:color w:val="E10196"/>
        </w:rPr>
        <w:t>Oxford Science Enterprises</w:t>
      </w:r>
      <w:r w:rsidR="00487216">
        <w:rPr>
          <w:rFonts w:ascii="Georgia" w:hAnsi="Georgia"/>
          <w:b/>
          <w:bCs/>
          <w:color w:val="E10196"/>
        </w:rPr>
        <w:t>, Walker Room.</w:t>
      </w:r>
    </w:p>
    <w:p w14:paraId="041A1B8C" w14:textId="789F80EE" w:rsidR="00DA3FB4" w:rsidRDefault="00DA3FB4" w:rsidP="008E4CD0">
      <w:pPr>
        <w:rPr>
          <w:rFonts w:ascii="Georgia" w:hAnsi="Georgia"/>
          <w:b/>
          <w:bCs/>
          <w:color w:val="E10196"/>
        </w:rPr>
      </w:pPr>
    </w:p>
    <w:p w14:paraId="1A2217B6" w14:textId="274FF4F9" w:rsidR="00DA3FB4" w:rsidRDefault="00DA3FB4" w:rsidP="008E4CD0">
      <w:pPr>
        <w:rPr>
          <w:rFonts w:ascii="Georgia" w:hAnsi="Georgia"/>
          <w:sz w:val="22"/>
          <w:szCs w:val="22"/>
        </w:rPr>
      </w:pPr>
      <w:r w:rsidRPr="00152F06">
        <w:rPr>
          <w:rFonts w:ascii="Georgia" w:hAnsi="Georgia"/>
          <w:sz w:val="22"/>
          <w:szCs w:val="22"/>
        </w:rPr>
        <w:t>08.</w:t>
      </w:r>
      <w:r w:rsidR="0035660B">
        <w:rPr>
          <w:rFonts w:ascii="Georgia" w:hAnsi="Georgia"/>
          <w:sz w:val="22"/>
          <w:szCs w:val="22"/>
        </w:rPr>
        <w:t>35 – 08.</w:t>
      </w:r>
      <w:r w:rsidR="002E228C">
        <w:rPr>
          <w:rFonts w:ascii="Georgia" w:hAnsi="Georgia"/>
          <w:sz w:val="22"/>
          <w:szCs w:val="22"/>
        </w:rPr>
        <w:t>55</w:t>
      </w:r>
      <w:r w:rsidR="00152F06">
        <w:rPr>
          <w:rFonts w:ascii="Georgia" w:hAnsi="Georgia"/>
          <w:sz w:val="22"/>
          <w:szCs w:val="22"/>
        </w:rPr>
        <w:tab/>
      </w:r>
      <w:r w:rsidR="00152F06">
        <w:rPr>
          <w:rFonts w:ascii="Georgia" w:hAnsi="Georgia"/>
          <w:sz w:val="22"/>
          <w:szCs w:val="22"/>
        </w:rPr>
        <w:tab/>
      </w:r>
      <w:r w:rsidR="00163379">
        <w:rPr>
          <w:rFonts w:ascii="Georgia" w:hAnsi="Georgia"/>
          <w:sz w:val="22"/>
          <w:szCs w:val="22"/>
        </w:rPr>
        <w:t>Taxi to OSE</w:t>
      </w:r>
    </w:p>
    <w:p w14:paraId="50DFD63B" w14:textId="4175B1C0" w:rsidR="00163379" w:rsidRDefault="00163379" w:rsidP="008E4CD0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  <w:t>Pick up: Malmaison</w:t>
      </w:r>
    </w:p>
    <w:p w14:paraId="5B30DC8E" w14:textId="182A75A4" w:rsidR="002E228C" w:rsidRDefault="002E228C" w:rsidP="008E4CD0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  <w:t>Royal Cars (01865) 777333</w:t>
      </w:r>
    </w:p>
    <w:p w14:paraId="771F5991" w14:textId="7BBB9784" w:rsidR="001A1C59" w:rsidRPr="002E228C" w:rsidRDefault="0035660B" w:rsidP="008E4CD0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</w:p>
    <w:p w14:paraId="1C701BAB" w14:textId="615E41D4" w:rsidR="001A1C59" w:rsidRDefault="001A1C59" w:rsidP="001A1C59">
      <w:pPr>
        <w:ind w:left="2160" w:hanging="2160"/>
        <w:rPr>
          <w:rFonts w:ascii="Georgia" w:hAnsi="Georgia"/>
          <w:i/>
          <w:iCs/>
          <w:color w:val="000000" w:themeColor="text1"/>
          <w:sz w:val="22"/>
          <w:szCs w:val="22"/>
        </w:rPr>
      </w:pPr>
      <w:r>
        <w:rPr>
          <w:rFonts w:ascii="Georgia" w:hAnsi="Georgia"/>
          <w:sz w:val="22"/>
          <w:szCs w:val="22"/>
        </w:rPr>
        <w:t>09.00 – 10.00</w:t>
      </w:r>
      <w:r>
        <w:rPr>
          <w:rFonts w:ascii="Georgia" w:hAnsi="Georgia"/>
          <w:sz w:val="22"/>
          <w:szCs w:val="22"/>
        </w:rPr>
        <w:tab/>
        <w:t>Chris Mathers (</w:t>
      </w:r>
      <w:r w:rsidRPr="00671CB2">
        <w:rPr>
          <w:rFonts w:ascii="Georgia" w:hAnsi="Georgia"/>
          <w:i/>
          <w:iCs/>
          <w:color w:val="000000" w:themeColor="text1"/>
          <w:sz w:val="22"/>
          <w:szCs w:val="22"/>
        </w:rPr>
        <w:t>Product Owner</w:t>
      </w:r>
      <w:r>
        <w:rPr>
          <w:rFonts w:ascii="Georgia" w:hAnsi="Georgia"/>
          <w:i/>
          <w:iCs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="Georgia" w:hAnsi="Georgia"/>
          <w:i/>
          <w:iCs/>
          <w:color w:val="000000" w:themeColor="text1"/>
          <w:sz w:val="22"/>
          <w:szCs w:val="22"/>
        </w:rPr>
        <w:t>Caristo</w:t>
      </w:r>
      <w:proofErr w:type="spellEnd"/>
      <w:r>
        <w:rPr>
          <w:rFonts w:ascii="Georgia" w:hAnsi="Georgia"/>
          <w:i/>
          <w:iCs/>
          <w:color w:val="000000" w:themeColor="text1"/>
          <w:sz w:val="22"/>
          <w:szCs w:val="22"/>
        </w:rPr>
        <w:t xml:space="preserve">) + </w:t>
      </w:r>
      <w:r w:rsidRPr="00F54F1D">
        <w:rPr>
          <w:rFonts w:ascii="Georgia" w:hAnsi="Georgia"/>
          <w:color w:val="000000" w:themeColor="text1"/>
          <w:sz w:val="22"/>
          <w:szCs w:val="22"/>
        </w:rPr>
        <w:t>Chris Knox</w:t>
      </w:r>
      <w:r>
        <w:rPr>
          <w:rFonts w:ascii="Georgia" w:hAnsi="Georgia"/>
          <w:color w:val="000000" w:themeColor="text1"/>
          <w:sz w:val="22"/>
          <w:szCs w:val="22"/>
        </w:rPr>
        <w:t xml:space="preserve"> (</w:t>
      </w:r>
      <w:r w:rsidRPr="000D4D00">
        <w:rPr>
          <w:rFonts w:ascii="Georgia" w:hAnsi="Georgia"/>
          <w:i/>
          <w:iCs/>
          <w:color w:val="000000" w:themeColor="text1"/>
          <w:sz w:val="22"/>
          <w:szCs w:val="22"/>
        </w:rPr>
        <w:t>Head of Engineering</w:t>
      </w:r>
      <w:r>
        <w:rPr>
          <w:rFonts w:ascii="Georgia" w:hAnsi="Georgia"/>
          <w:i/>
          <w:iCs/>
          <w:color w:val="000000" w:themeColor="text1"/>
          <w:sz w:val="22"/>
          <w:szCs w:val="22"/>
        </w:rPr>
        <w:t xml:space="preserve">, </w:t>
      </w:r>
      <w:proofErr w:type="spellStart"/>
      <w:r>
        <w:rPr>
          <w:rFonts w:ascii="Georgia" w:hAnsi="Georgia"/>
          <w:i/>
          <w:iCs/>
          <w:color w:val="000000" w:themeColor="text1"/>
          <w:sz w:val="22"/>
          <w:szCs w:val="22"/>
        </w:rPr>
        <w:t>Caristo</w:t>
      </w:r>
      <w:proofErr w:type="spellEnd"/>
      <w:r w:rsidRPr="000D4D00">
        <w:rPr>
          <w:rFonts w:ascii="Georgia" w:hAnsi="Georgia"/>
          <w:i/>
          <w:iCs/>
          <w:color w:val="000000" w:themeColor="text1"/>
          <w:sz w:val="22"/>
          <w:szCs w:val="22"/>
        </w:rPr>
        <w:t>)</w:t>
      </w:r>
    </w:p>
    <w:p w14:paraId="78105F25" w14:textId="77777777" w:rsidR="00C67CCF" w:rsidRDefault="00C67CCF" w:rsidP="001A1C59">
      <w:pPr>
        <w:ind w:left="2160" w:hanging="2160"/>
        <w:rPr>
          <w:rFonts w:ascii="Georgia" w:hAnsi="Georgia"/>
          <w:i/>
          <w:iCs/>
          <w:color w:val="000000" w:themeColor="text1"/>
          <w:sz w:val="22"/>
          <w:szCs w:val="22"/>
        </w:rPr>
      </w:pPr>
    </w:p>
    <w:p w14:paraId="633A6CD5" w14:textId="2A10CB91" w:rsidR="00C67CCF" w:rsidRDefault="00C67CCF" w:rsidP="001A1C59">
      <w:pPr>
        <w:ind w:left="2160" w:hanging="2160"/>
        <w:rPr>
          <w:rFonts w:ascii="Georgia" w:hAnsi="Georgia"/>
          <w:i/>
          <w:iCs/>
          <w:color w:val="000000" w:themeColor="text1"/>
          <w:sz w:val="22"/>
          <w:szCs w:val="22"/>
        </w:rPr>
      </w:pPr>
      <w:r>
        <w:rPr>
          <w:rFonts w:ascii="Georgia" w:hAnsi="Georgia"/>
          <w:i/>
          <w:iCs/>
          <w:color w:val="000000" w:themeColor="text1"/>
          <w:sz w:val="22"/>
          <w:szCs w:val="22"/>
        </w:rPr>
        <w:t>10.00 – 10.30</w:t>
      </w:r>
      <w:r>
        <w:rPr>
          <w:rFonts w:ascii="Georgia" w:hAnsi="Georgia"/>
          <w:i/>
          <w:iCs/>
          <w:color w:val="000000" w:themeColor="text1"/>
          <w:sz w:val="22"/>
          <w:szCs w:val="22"/>
        </w:rPr>
        <w:tab/>
        <w:t>BREAK</w:t>
      </w:r>
    </w:p>
    <w:p w14:paraId="219FE96F" w14:textId="0ECAFD20" w:rsidR="001A1C59" w:rsidRDefault="001A1C59" w:rsidP="001A1C59">
      <w:pPr>
        <w:rPr>
          <w:rFonts w:ascii="Georgia" w:hAnsi="Georgia"/>
          <w:i/>
          <w:iCs/>
          <w:color w:val="000000" w:themeColor="text1"/>
          <w:sz w:val="22"/>
          <w:szCs w:val="22"/>
        </w:rPr>
      </w:pPr>
    </w:p>
    <w:p w14:paraId="1C5D7823" w14:textId="2E6FA518" w:rsidR="001A1C59" w:rsidRDefault="001A1C59" w:rsidP="001A1C59">
      <w:pPr>
        <w:rPr>
          <w:rFonts w:ascii="Georgia" w:hAnsi="Georgia"/>
          <w:sz w:val="22"/>
          <w:szCs w:val="22"/>
        </w:rPr>
      </w:pPr>
      <w:r w:rsidRPr="001A1C59">
        <w:rPr>
          <w:rFonts w:ascii="Georgia" w:hAnsi="Georgia"/>
          <w:color w:val="000000" w:themeColor="text1"/>
          <w:sz w:val="22"/>
          <w:szCs w:val="22"/>
        </w:rPr>
        <w:t>10.30 – 11.15</w:t>
      </w:r>
      <w:r w:rsidRPr="001A1C59">
        <w:rPr>
          <w:rFonts w:ascii="Georgia" w:hAnsi="Georgia"/>
          <w:color w:val="000000" w:themeColor="text1"/>
          <w:sz w:val="22"/>
          <w:szCs w:val="22"/>
        </w:rPr>
        <w:tab/>
      </w:r>
      <w:r w:rsidRPr="001A1C59">
        <w:rPr>
          <w:rFonts w:ascii="Georgia" w:hAnsi="Georgia"/>
          <w:color w:val="000000" w:themeColor="text1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>Heather Roxborough (</w:t>
      </w:r>
      <w:proofErr w:type="spellStart"/>
      <w:r w:rsidRPr="00AB7663">
        <w:rPr>
          <w:rFonts w:ascii="Georgia" w:hAnsi="Georgia"/>
          <w:i/>
          <w:iCs/>
          <w:sz w:val="22"/>
          <w:szCs w:val="22"/>
        </w:rPr>
        <w:t>HealthTech</w:t>
      </w:r>
      <w:proofErr w:type="spellEnd"/>
      <w:r w:rsidRPr="00AB7663">
        <w:rPr>
          <w:rFonts w:ascii="Georgia" w:hAnsi="Georgia"/>
          <w:i/>
          <w:iCs/>
          <w:sz w:val="22"/>
          <w:szCs w:val="22"/>
        </w:rPr>
        <w:t xml:space="preserve"> Partner, OSE</w:t>
      </w:r>
      <w:r>
        <w:rPr>
          <w:rFonts w:ascii="Georgia" w:hAnsi="Georgia"/>
          <w:sz w:val="22"/>
          <w:szCs w:val="22"/>
        </w:rPr>
        <w:t>)</w:t>
      </w:r>
    </w:p>
    <w:p w14:paraId="0C1D437E" w14:textId="59B2EDF9" w:rsidR="001A1C59" w:rsidRDefault="001A1C59" w:rsidP="001A1C59">
      <w:pPr>
        <w:rPr>
          <w:rFonts w:ascii="Georgia" w:hAnsi="Georgia"/>
          <w:sz w:val="22"/>
          <w:szCs w:val="22"/>
        </w:rPr>
      </w:pPr>
    </w:p>
    <w:p w14:paraId="406041F3" w14:textId="47ED2D16" w:rsidR="001A1C59" w:rsidRDefault="001A1C59" w:rsidP="001A1C59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11.15 – 12.00</w:t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  <w:t>Colin Roberts (</w:t>
      </w:r>
      <w:proofErr w:type="spellStart"/>
      <w:r w:rsidRPr="00AB7663">
        <w:rPr>
          <w:rFonts w:ascii="Georgia" w:hAnsi="Georgia"/>
          <w:i/>
          <w:iCs/>
          <w:sz w:val="22"/>
          <w:szCs w:val="22"/>
        </w:rPr>
        <w:t>HealthTech</w:t>
      </w:r>
      <w:proofErr w:type="spellEnd"/>
      <w:r w:rsidRPr="00AB7663">
        <w:rPr>
          <w:rFonts w:ascii="Georgia" w:hAnsi="Georgia"/>
          <w:i/>
          <w:iCs/>
          <w:sz w:val="22"/>
          <w:szCs w:val="22"/>
        </w:rPr>
        <w:t xml:space="preserve"> Operating Partner, OSE</w:t>
      </w:r>
      <w:r>
        <w:rPr>
          <w:rFonts w:ascii="Georgia" w:hAnsi="Georgia"/>
          <w:sz w:val="22"/>
          <w:szCs w:val="22"/>
        </w:rPr>
        <w:t>)</w:t>
      </w:r>
    </w:p>
    <w:p w14:paraId="70E78054" w14:textId="7C330076" w:rsidR="001A1C59" w:rsidRDefault="001A1C59" w:rsidP="001A1C59">
      <w:pPr>
        <w:rPr>
          <w:rFonts w:ascii="Georgia" w:hAnsi="Georgia"/>
          <w:sz w:val="22"/>
          <w:szCs w:val="22"/>
        </w:rPr>
      </w:pPr>
    </w:p>
    <w:p w14:paraId="628AF757" w14:textId="5C60FBA2" w:rsidR="001A1C59" w:rsidRPr="00F23936" w:rsidRDefault="001A1C59" w:rsidP="001A1C59">
      <w:pPr>
        <w:ind w:left="2160" w:hanging="2160"/>
        <w:rPr>
          <w:rFonts w:ascii="Georgia" w:hAnsi="Georgia"/>
          <w:b/>
          <w:bCs/>
          <w:sz w:val="22"/>
          <w:szCs w:val="22"/>
        </w:rPr>
      </w:pPr>
      <w:r>
        <w:rPr>
          <w:rFonts w:ascii="Georgia" w:hAnsi="Georgia"/>
          <w:sz w:val="22"/>
          <w:szCs w:val="22"/>
        </w:rPr>
        <w:t>12.00 – 1</w:t>
      </w:r>
      <w:r w:rsidR="00487216">
        <w:rPr>
          <w:rFonts w:ascii="Georgia" w:hAnsi="Georgia"/>
          <w:sz w:val="22"/>
          <w:szCs w:val="22"/>
        </w:rPr>
        <w:t>2</w:t>
      </w:r>
      <w:r>
        <w:rPr>
          <w:rFonts w:ascii="Georgia" w:hAnsi="Georgia"/>
          <w:sz w:val="22"/>
          <w:szCs w:val="22"/>
        </w:rPr>
        <w:t>.</w:t>
      </w:r>
      <w:r w:rsidR="00487216">
        <w:rPr>
          <w:rFonts w:ascii="Georgia" w:hAnsi="Georgia"/>
          <w:sz w:val="22"/>
          <w:szCs w:val="22"/>
        </w:rPr>
        <w:t>5</w:t>
      </w:r>
      <w:r>
        <w:rPr>
          <w:rFonts w:ascii="Georgia" w:hAnsi="Georgia"/>
          <w:sz w:val="22"/>
          <w:szCs w:val="22"/>
        </w:rPr>
        <w:t>0</w:t>
      </w:r>
      <w:r>
        <w:rPr>
          <w:rFonts w:ascii="Georgia" w:hAnsi="Georgia"/>
          <w:sz w:val="22"/>
          <w:szCs w:val="22"/>
        </w:rPr>
        <w:tab/>
      </w:r>
      <w:proofErr w:type="spellStart"/>
      <w:r w:rsidRPr="00D4345B">
        <w:rPr>
          <w:rFonts w:ascii="Georgia" w:hAnsi="Georgia"/>
          <w:sz w:val="22"/>
          <w:szCs w:val="22"/>
        </w:rPr>
        <w:t>Cheerag</w:t>
      </w:r>
      <w:proofErr w:type="spellEnd"/>
      <w:r w:rsidRPr="00D4345B">
        <w:rPr>
          <w:rFonts w:ascii="Georgia" w:hAnsi="Georgia"/>
          <w:sz w:val="22"/>
          <w:szCs w:val="22"/>
        </w:rPr>
        <w:t xml:space="preserve"> </w:t>
      </w:r>
      <w:proofErr w:type="spellStart"/>
      <w:r w:rsidRPr="00D4345B">
        <w:rPr>
          <w:rFonts w:ascii="Georgia" w:hAnsi="Georgia"/>
          <w:sz w:val="22"/>
          <w:szCs w:val="22"/>
        </w:rPr>
        <w:t>Shirodaria</w:t>
      </w:r>
      <w:proofErr w:type="spellEnd"/>
      <w:r w:rsidRPr="00D4345B">
        <w:rPr>
          <w:rFonts w:ascii="Georgia" w:hAnsi="Georgia"/>
          <w:sz w:val="22"/>
          <w:szCs w:val="22"/>
        </w:rPr>
        <w:t>, (</w:t>
      </w:r>
      <w:r w:rsidRPr="00D4345B">
        <w:rPr>
          <w:rFonts w:ascii="Georgia" w:hAnsi="Georgia"/>
          <w:i/>
          <w:iCs/>
          <w:sz w:val="22"/>
          <w:szCs w:val="22"/>
        </w:rPr>
        <w:t xml:space="preserve">Co-Founder </w:t>
      </w:r>
      <w:r>
        <w:rPr>
          <w:rFonts w:ascii="Georgia" w:hAnsi="Georgia"/>
          <w:i/>
          <w:iCs/>
          <w:sz w:val="22"/>
          <w:szCs w:val="22"/>
        </w:rPr>
        <w:t>&amp;</w:t>
      </w:r>
      <w:r w:rsidRPr="00D4345B">
        <w:rPr>
          <w:rFonts w:ascii="Georgia" w:hAnsi="Georgia"/>
          <w:i/>
          <w:iCs/>
          <w:sz w:val="22"/>
          <w:szCs w:val="22"/>
        </w:rPr>
        <w:t xml:space="preserve"> Chief Executive Officer</w:t>
      </w:r>
      <w:r>
        <w:rPr>
          <w:rFonts w:ascii="Georgia" w:hAnsi="Georgia"/>
          <w:i/>
          <w:iCs/>
          <w:sz w:val="22"/>
          <w:szCs w:val="22"/>
        </w:rPr>
        <w:t xml:space="preserve">, </w:t>
      </w:r>
      <w:proofErr w:type="spellStart"/>
      <w:r>
        <w:rPr>
          <w:rFonts w:ascii="Georgia" w:hAnsi="Georgia"/>
          <w:i/>
          <w:iCs/>
          <w:sz w:val="22"/>
          <w:szCs w:val="22"/>
        </w:rPr>
        <w:t>Caristo</w:t>
      </w:r>
      <w:proofErr w:type="spellEnd"/>
      <w:r w:rsidRPr="00D4345B">
        <w:rPr>
          <w:rFonts w:ascii="Georgia" w:hAnsi="Georgia"/>
          <w:i/>
          <w:iCs/>
          <w:sz w:val="22"/>
          <w:szCs w:val="22"/>
        </w:rPr>
        <w:t xml:space="preserve">) + </w:t>
      </w:r>
      <w:r w:rsidRPr="00D4345B">
        <w:rPr>
          <w:rFonts w:ascii="Georgia" w:hAnsi="Georgia"/>
          <w:sz w:val="22"/>
          <w:szCs w:val="22"/>
        </w:rPr>
        <w:t>Sarah</w:t>
      </w:r>
      <w:r>
        <w:rPr>
          <w:rFonts w:ascii="Georgia" w:hAnsi="Georgia"/>
          <w:i/>
          <w:iCs/>
          <w:sz w:val="22"/>
          <w:szCs w:val="22"/>
        </w:rPr>
        <w:t xml:space="preserve"> </w:t>
      </w:r>
      <w:proofErr w:type="spellStart"/>
      <w:r w:rsidRPr="00E91204">
        <w:rPr>
          <w:rFonts w:ascii="Georgia" w:hAnsi="Georgia"/>
          <w:sz w:val="22"/>
          <w:szCs w:val="22"/>
        </w:rPr>
        <w:t>Shackelton</w:t>
      </w:r>
      <w:proofErr w:type="spellEnd"/>
      <w:r>
        <w:rPr>
          <w:rFonts w:ascii="Georgia" w:hAnsi="Georgia"/>
          <w:i/>
          <w:iCs/>
          <w:sz w:val="22"/>
          <w:szCs w:val="22"/>
        </w:rPr>
        <w:t xml:space="preserve"> (Chief of Talent, OSE)</w:t>
      </w:r>
    </w:p>
    <w:p w14:paraId="23B659CF" w14:textId="77777777" w:rsidR="007C41E0" w:rsidRPr="008C05B4" w:rsidRDefault="007C41E0" w:rsidP="008E4CD0">
      <w:pPr>
        <w:rPr>
          <w:rFonts w:ascii="Georgia" w:hAnsi="Georgia"/>
          <w:b/>
          <w:bCs/>
          <w:sz w:val="22"/>
          <w:szCs w:val="22"/>
        </w:rPr>
      </w:pPr>
    </w:p>
    <w:p w14:paraId="098C2684" w14:textId="5F4B2FBC" w:rsidR="0033055F" w:rsidRDefault="001A1C59" w:rsidP="00DC7C2B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13.00 – 14.00</w:t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  <w:r w:rsidR="00C67CCF">
        <w:rPr>
          <w:rFonts w:ascii="Georgia" w:hAnsi="Georgia"/>
          <w:sz w:val="22"/>
          <w:szCs w:val="22"/>
        </w:rPr>
        <w:t xml:space="preserve">Alexis </w:t>
      </w:r>
      <w:proofErr w:type="spellStart"/>
      <w:r w:rsidR="00C67CCF">
        <w:rPr>
          <w:rFonts w:ascii="Georgia" w:hAnsi="Georgia"/>
          <w:sz w:val="22"/>
          <w:szCs w:val="22"/>
        </w:rPr>
        <w:t>Zervoglos</w:t>
      </w:r>
      <w:proofErr w:type="spellEnd"/>
      <w:r w:rsidR="00C67CCF">
        <w:rPr>
          <w:rFonts w:ascii="Georgia" w:hAnsi="Georgia"/>
          <w:sz w:val="22"/>
          <w:szCs w:val="22"/>
        </w:rPr>
        <w:t xml:space="preserve"> (</w:t>
      </w:r>
      <w:r w:rsidR="00C67CCF" w:rsidRPr="00D4345B">
        <w:rPr>
          <w:rFonts w:ascii="Georgia" w:hAnsi="Georgia"/>
          <w:i/>
          <w:iCs/>
          <w:sz w:val="22"/>
          <w:szCs w:val="22"/>
        </w:rPr>
        <w:t>Senior Partner, OSE</w:t>
      </w:r>
      <w:r w:rsidR="00C67CCF">
        <w:rPr>
          <w:rFonts w:ascii="Georgia" w:hAnsi="Georgia"/>
          <w:sz w:val="22"/>
          <w:szCs w:val="22"/>
        </w:rPr>
        <w:t>)</w:t>
      </w:r>
    </w:p>
    <w:p w14:paraId="21D5A34F" w14:textId="1BE6DAA7" w:rsidR="001A1C59" w:rsidRDefault="001A1C59" w:rsidP="00DC7C2B">
      <w:pPr>
        <w:rPr>
          <w:rFonts w:ascii="Georgia" w:hAnsi="Georgia"/>
          <w:sz w:val="22"/>
          <w:szCs w:val="22"/>
        </w:rPr>
      </w:pPr>
    </w:p>
    <w:p w14:paraId="025F010E" w14:textId="428C4191" w:rsidR="001A1C59" w:rsidRDefault="001A1C59" w:rsidP="00DC7C2B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14.00 – 15.00</w:t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  <w:r w:rsidR="00C67CCF">
        <w:rPr>
          <w:rFonts w:ascii="Georgia" w:hAnsi="Georgia"/>
          <w:sz w:val="22"/>
          <w:szCs w:val="22"/>
        </w:rPr>
        <w:t>LUNCH</w:t>
      </w:r>
    </w:p>
    <w:p w14:paraId="6CA84B57" w14:textId="0F5F31CF" w:rsidR="001A1C59" w:rsidRDefault="001A1C59" w:rsidP="00DC7C2B">
      <w:pPr>
        <w:rPr>
          <w:rFonts w:ascii="Georgia" w:hAnsi="Georgia"/>
          <w:sz w:val="22"/>
          <w:szCs w:val="22"/>
        </w:rPr>
      </w:pPr>
    </w:p>
    <w:p w14:paraId="52068693" w14:textId="0FA25C48" w:rsidR="001A1C59" w:rsidRDefault="001A1C59" w:rsidP="00DC7C2B">
      <w:pPr>
        <w:rPr>
          <w:rFonts w:ascii="Georgia" w:hAnsi="Georgia"/>
          <w:i/>
          <w:iCs/>
          <w:sz w:val="22"/>
          <w:szCs w:val="22"/>
        </w:rPr>
      </w:pPr>
      <w:r>
        <w:rPr>
          <w:rFonts w:ascii="Georgia" w:hAnsi="Georgia"/>
          <w:sz w:val="22"/>
          <w:szCs w:val="22"/>
        </w:rPr>
        <w:t>15.00 – 16.00</w:t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  <w:t>Pete Tomlins, (</w:t>
      </w:r>
      <w:r w:rsidRPr="00671CB2">
        <w:rPr>
          <w:rFonts w:ascii="Georgia" w:hAnsi="Georgia"/>
          <w:i/>
          <w:iCs/>
          <w:sz w:val="22"/>
          <w:szCs w:val="22"/>
        </w:rPr>
        <w:t xml:space="preserve">Head of Research </w:t>
      </w:r>
      <w:r>
        <w:rPr>
          <w:rFonts w:ascii="Georgia" w:hAnsi="Georgia"/>
          <w:i/>
          <w:iCs/>
          <w:sz w:val="22"/>
          <w:szCs w:val="22"/>
        </w:rPr>
        <w:t xml:space="preserve">&amp; Innovation, </w:t>
      </w:r>
      <w:proofErr w:type="spellStart"/>
      <w:r w:rsidRPr="001A1C59">
        <w:rPr>
          <w:rFonts w:ascii="Georgia" w:hAnsi="Georgia"/>
          <w:i/>
          <w:iCs/>
          <w:sz w:val="22"/>
          <w:szCs w:val="22"/>
        </w:rPr>
        <w:t>Caristo</w:t>
      </w:r>
      <w:proofErr w:type="spellEnd"/>
      <w:r>
        <w:rPr>
          <w:rFonts w:ascii="Georgia" w:hAnsi="Georgia"/>
          <w:i/>
          <w:iCs/>
          <w:sz w:val="22"/>
          <w:szCs w:val="22"/>
        </w:rPr>
        <w:t>)</w:t>
      </w:r>
    </w:p>
    <w:p w14:paraId="62BAF53E" w14:textId="395F497B" w:rsidR="00487216" w:rsidRDefault="00487216" w:rsidP="00DC7C2B">
      <w:pPr>
        <w:rPr>
          <w:rFonts w:ascii="Georgia" w:hAnsi="Georgia"/>
          <w:i/>
          <w:iCs/>
          <w:sz w:val="22"/>
          <w:szCs w:val="22"/>
        </w:rPr>
      </w:pPr>
    </w:p>
    <w:p w14:paraId="381961BD" w14:textId="77777777" w:rsidR="00410943" w:rsidRDefault="00410943" w:rsidP="00DC7C2B">
      <w:pPr>
        <w:rPr>
          <w:rFonts w:ascii="Georgia" w:hAnsi="Georgia"/>
          <w:i/>
          <w:iCs/>
          <w:sz w:val="22"/>
          <w:szCs w:val="22"/>
        </w:rPr>
      </w:pPr>
    </w:p>
    <w:p w14:paraId="278FA027" w14:textId="387A4980" w:rsidR="00487216" w:rsidRDefault="00737398" w:rsidP="00DC7C2B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18</w:t>
      </w:r>
      <w:r w:rsidR="00496CF8">
        <w:rPr>
          <w:rFonts w:ascii="Georgia" w:hAnsi="Georgia"/>
          <w:sz w:val="22"/>
          <w:szCs w:val="22"/>
        </w:rPr>
        <w:t>.30</w:t>
      </w:r>
      <w:r w:rsidR="005A1D53">
        <w:rPr>
          <w:rFonts w:ascii="Georgia" w:hAnsi="Georgia"/>
          <w:sz w:val="22"/>
          <w:szCs w:val="22"/>
        </w:rPr>
        <w:t xml:space="preserve"> onwards</w:t>
      </w:r>
      <w:r w:rsidR="00496CF8">
        <w:rPr>
          <w:rFonts w:ascii="Georgia" w:hAnsi="Georgia"/>
          <w:sz w:val="22"/>
          <w:szCs w:val="22"/>
        </w:rPr>
        <w:tab/>
      </w:r>
      <w:r w:rsidR="00496CF8">
        <w:rPr>
          <w:rFonts w:ascii="Georgia" w:hAnsi="Georgia"/>
          <w:sz w:val="22"/>
          <w:szCs w:val="22"/>
        </w:rPr>
        <w:tab/>
      </w:r>
      <w:r w:rsidR="00487216" w:rsidRPr="00737398">
        <w:rPr>
          <w:rFonts w:ascii="Georgia" w:hAnsi="Georgia"/>
          <w:sz w:val="22"/>
          <w:szCs w:val="22"/>
        </w:rPr>
        <w:t xml:space="preserve">Dinner with Oran </w:t>
      </w:r>
      <w:proofErr w:type="spellStart"/>
      <w:r w:rsidR="005E4C80" w:rsidRPr="00737398">
        <w:rPr>
          <w:rFonts w:ascii="Georgia" w:hAnsi="Georgia"/>
          <w:sz w:val="22"/>
          <w:szCs w:val="22"/>
        </w:rPr>
        <w:t>Mu</w:t>
      </w:r>
      <w:r w:rsidRPr="00737398">
        <w:rPr>
          <w:rFonts w:ascii="Georgia" w:hAnsi="Georgia"/>
          <w:sz w:val="22"/>
          <w:szCs w:val="22"/>
        </w:rPr>
        <w:t>duroglu</w:t>
      </w:r>
      <w:proofErr w:type="spellEnd"/>
      <w:r w:rsidR="00F230D7">
        <w:rPr>
          <w:rFonts w:ascii="Georgia" w:hAnsi="Georgia"/>
          <w:sz w:val="22"/>
          <w:szCs w:val="22"/>
        </w:rPr>
        <w:t xml:space="preserve"> (</w:t>
      </w:r>
      <w:r w:rsidR="00F230D7" w:rsidRPr="00F230D7">
        <w:rPr>
          <w:rFonts w:ascii="Georgia" w:hAnsi="Georgia"/>
          <w:i/>
          <w:iCs/>
          <w:sz w:val="22"/>
          <w:szCs w:val="22"/>
        </w:rPr>
        <w:t xml:space="preserve">Chairman, </w:t>
      </w:r>
      <w:proofErr w:type="spellStart"/>
      <w:r w:rsidR="00F230D7" w:rsidRPr="00F230D7">
        <w:rPr>
          <w:rFonts w:ascii="Georgia" w:hAnsi="Georgia"/>
          <w:i/>
          <w:iCs/>
          <w:sz w:val="22"/>
          <w:szCs w:val="22"/>
        </w:rPr>
        <w:t>Caristo</w:t>
      </w:r>
      <w:proofErr w:type="spellEnd"/>
      <w:r w:rsidR="00F230D7">
        <w:rPr>
          <w:rFonts w:ascii="Georgia" w:hAnsi="Georgia"/>
          <w:sz w:val="22"/>
          <w:szCs w:val="22"/>
        </w:rPr>
        <w:t>)</w:t>
      </w:r>
    </w:p>
    <w:p w14:paraId="2DFF7756" w14:textId="5305A4C3" w:rsidR="00496CF8" w:rsidRPr="00737398" w:rsidRDefault="00496CF8" w:rsidP="00514338">
      <w:pPr>
        <w:ind w:left="2160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 xml:space="preserve">Cote Brasserie, </w:t>
      </w:r>
      <w:r w:rsidR="00534DE1">
        <w:rPr>
          <w:rFonts w:ascii="Georgia" w:hAnsi="Georgia"/>
          <w:sz w:val="22"/>
          <w:szCs w:val="22"/>
        </w:rPr>
        <w:t>41-47 George Street, Oxford, OX</w:t>
      </w:r>
      <w:r w:rsidR="00410943">
        <w:rPr>
          <w:rFonts w:ascii="Georgia" w:hAnsi="Georgia"/>
          <w:sz w:val="22"/>
          <w:szCs w:val="22"/>
        </w:rPr>
        <w:t>1 2BE</w:t>
      </w:r>
      <w:r w:rsidR="00514338">
        <w:rPr>
          <w:rFonts w:ascii="Georgia" w:hAnsi="Georgia"/>
          <w:sz w:val="22"/>
          <w:szCs w:val="22"/>
        </w:rPr>
        <w:t>.  Booking under Oran’s name.</w:t>
      </w:r>
    </w:p>
    <w:p w14:paraId="0B1396AD" w14:textId="77777777" w:rsidR="007C41E0" w:rsidRPr="008C05B4" w:rsidRDefault="007C41E0" w:rsidP="00257EBD">
      <w:pPr>
        <w:rPr>
          <w:rFonts w:ascii="Georgia" w:hAnsi="Georgia"/>
          <w:i/>
          <w:iCs/>
          <w:sz w:val="22"/>
          <w:szCs w:val="22"/>
        </w:rPr>
      </w:pPr>
    </w:p>
    <w:p w14:paraId="58FA9272" w14:textId="77777777" w:rsidR="00174473" w:rsidRDefault="00174473" w:rsidP="00174473">
      <w:pPr>
        <w:rPr>
          <w:rFonts w:ascii="Georgia" w:hAnsi="Georgia"/>
          <w:b/>
          <w:bCs/>
          <w:color w:val="E10196"/>
          <w:sz w:val="28"/>
          <w:szCs w:val="28"/>
        </w:rPr>
      </w:pPr>
    </w:p>
    <w:p w14:paraId="32413E65" w14:textId="1D95C847" w:rsidR="00174473" w:rsidRDefault="001A1C59" w:rsidP="00174473">
      <w:pPr>
        <w:rPr>
          <w:rFonts w:ascii="Georgia" w:hAnsi="Georgia"/>
          <w:b/>
          <w:bCs/>
          <w:color w:val="E10196"/>
          <w:sz w:val="28"/>
          <w:szCs w:val="28"/>
        </w:rPr>
      </w:pPr>
      <w:r>
        <w:rPr>
          <w:rFonts w:ascii="Georgia" w:hAnsi="Georgia"/>
          <w:b/>
          <w:bCs/>
          <w:color w:val="E10196"/>
          <w:sz w:val="28"/>
          <w:szCs w:val="28"/>
        </w:rPr>
        <w:t>Thursday 3</w:t>
      </w:r>
      <w:r w:rsidRPr="001A1C59">
        <w:rPr>
          <w:rFonts w:ascii="Georgia" w:hAnsi="Georgia"/>
          <w:b/>
          <w:bCs/>
          <w:color w:val="E10196"/>
          <w:sz w:val="28"/>
          <w:szCs w:val="28"/>
          <w:vertAlign w:val="superscript"/>
        </w:rPr>
        <w:t>rd</w:t>
      </w:r>
      <w:r>
        <w:rPr>
          <w:rFonts w:ascii="Georgia" w:hAnsi="Georgia"/>
          <w:b/>
          <w:bCs/>
          <w:color w:val="E10196"/>
          <w:sz w:val="28"/>
          <w:szCs w:val="28"/>
        </w:rPr>
        <w:t xml:space="preserve"> November 2022</w:t>
      </w:r>
    </w:p>
    <w:p w14:paraId="7AE7AD47" w14:textId="77777777" w:rsidR="00174473" w:rsidRDefault="00174473" w:rsidP="00174473">
      <w:pPr>
        <w:rPr>
          <w:rFonts w:ascii="Georgia" w:hAnsi="Georgia"/>
          <w:b/>
          <w:bCs/>
          <w:color w:val="E10196"/>
          <w:sz w:val="28"/>
          <w:szCs w:val="28"/>
        </w:rPr>
      </w:pPr>
    </w:p>
    <w:p w14:paraId="30D5A47B" w14:textId="4872E81E" w:rsidR="001A1C59" w:rsidRDefault="001A1C59" w:rsidP="00174473">
      <w:pPr>
        <w:rPr>
          <w:rFonts w:ascii="Georgia" w:hAnsi="Georgia"/>
          <w:b/>
          <w:bCs/>
          <w:color w:val="E10196"/>
        </w:rPr>
      </w:pPr>
      <w:proofErr w:type="spellStart"/>
      <w:r w:rsidRPr="001A1C59">
        <w:rPr>
          <w:rFonts w:ascii="Georgia" w:hAnsi="Georgia"/>
          <w:b/>
          <w:bCs/>
          <w:color w:val="E10196"/>
        </w:rPr>
        <w:t>Caristo</w:t>
      </w:r>
      <w:proofErr w:type="spellEnd"/>
      <w:r w:rsidRPr="001A1C59">
        <w:rPr>
          <w:rFonts w:ascii="Georgia" w:hAnsi="Georgia"/>
          <w:b/>
          <w:bCs/>
          <w:color w:val="E10196"/>
        </w:rPr>
        <w:t xml:space="preserve"> </w:t>
      </w:r>
      <w:r w:rsidR="0033055F">
        <w:rPr>
          <w:rFonts w:ascii="Georgia" w:hAnsi="Georgia"/>
          <w:b/>
          <w:bCs/>
          <w:color w:val="E10196"/>
        </w:rPr>
        <w:t>Diagnostics</w:t>
      </w:r>
      <w:r w:rsidR="00152F06">
        <w:rPr>
          <w:rFonts w:ascii="Georgia" w:hAnsi="Georgia"/>
          <w:b/>
          <w:bCs/>
          <w:color w:val="E10196"/>
        </w:rPr>
        <w:t>, Board Room.</w:t>
      </w:r>
    </w:p>
    <w:p w14:paraId="3BCBAB29" w14:textId="0F7227ED" w:rsidR="001A1C59" w:rsidRDefault="001A1C59" w:rsidP="00174473">
      <w:pPr>
        <w:rPr>
          <w:rFonts w:ascii="Georgia" w:hAnsi="Georgia"/>
          <w:b/>
          <w:bCs/>
          <w:color w:val="E10196"/>
        </w:rPr>
      </w:pPr>
    </w:p>
    <w:p w14:paraId="5292DBA9" w14:textId="66B0AEB1" w:rsidR="00152F06" w:rsidRDefault="00152F06" w:rsidP="001A1C59">
      <w:pPr>
        <w:pStyle w:val="BodyText"/>
        <w:spacing w:before="21"/>
        <w:ind w:right="102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08.40</w:t>
      </w:r>
      <w:r w:rsidR="00163379">
        <w:rPr>
          <w:rFonts w:ascii="Georgia" w:hAnsi="Georgia"/>
          <w:sz w:val="22"/>
          <w:szCs w:val="22"/>
        </w:rPr>
        <w:t xml:space="preserve"> – 09.00</w:t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  <w:t xml:space="preserve">Taxi to </w:t>
      </w:r>
      <w:proofErr w:type="spellStart"/>
      <w:r>
        <w:rPr>
          <w:rFonts w:ascii="Georgia" w:hAnsi="Georgia"/>
          <w:sz w:val="22"/>
          <w:szCs w:val="22"/>
        </w:rPr>
        <w:t>Caristo</w:t>
      </w:r>
      <w:proofErr w:type="spellEnd"/>
      <w:r>
        <w:rPr>
          <w:rFonts w:ascii="Georgia" w:hAnsi="Georgia"/>
          <w:sz w:val="22"/>
          <w:szCs w:val="22"/>
        </w:rPr>
        <w:t xml:space="preserve"> Diagnostics</w:t>
      </w:r>
    </w:p>
    <w:p w14:paraId="232AB35D" w14:textId="1E0DDE01" w:rsidR="002E228C" w:rsidRDefault="002E228C" w:rsidP="001A1C59">
      <w:pPr>
        <w:pStyle w:val="BodyText"/>
        <w:spacing w:before="21"/>
        <w:ind w:right="102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  <w:t>Pick up: Malmaison</w:t>
      </w:r>
    </w:p>
    <w:p w14:paraId="6D8A7461" w14:textId="68896F0A" w:rsidR="00152F06" w:rsidRDefault="00152F06" w:rsidP="001A1C59">
      <w:pPr>
        <w:pStyle w:val="BodyText"/>
        <w:spacing w:before="21"/>
        <w:ind w:right="102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  <w:t>Royal Cars (01865) 777333</w:t>
      </w:r>
    </w:p>
    <w:p w14:paraId="49C16E68" w14:textId="77777777" w:rsidR="00152F06" w:rsidRDefault="00152F06" w:rsidP="001A1C59">
      <w:pPr>
        <w:pStyle w:val="BodyText"/>
        <w:spacing w:before="21"/>
        <w:ind w:right="102"/>
        <w:rPr>
          <w:rFonts w:ascii="Georgia" w:hAnsi="Georgia"/>
          <w:sz w:val="22"/>
          <w:szCs w:val="22"/>
        </w:rPr>
      </w:pPr>
    </w:p>
    <w:p w14:paraId="77571A20" w14:textId="5ACBAC03" w:rsidR="001A1C59" w:rsidRDefault="001A1C59" w:rsidP="001A1C59">
      <w:pPr>
        <w:pStyle w:val="BodyText"/>
        <w:spacing w:before="21"/>
        <w:ind w:right="102"/>
        <w:rPr>
          <w:rFonts w:ascii="Georgia" w:eastAsia="Times New Roman" w:hAnsi="Georgia" w:cs="Times New Roman"/>
          <w:i/>
          <w:iCs/>
          <w:sz w:val="22"/>
          <w:szCs w:val="22"/>
          <w:lang w:val="en-GB" w:eastAsia="en-GB"/>
        </w:rPr>
      </w:pPr>
      <w:r>
        <w:rPr>
          <w:rFonts w:ascii="Georgia" w:hAnsi="Georgia"/>
          <w:sz w:val="22"/>
          <w:szCs w:val="22"/>
        </w:rPr>
        <w:t>09.00 – 10.00</w:t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  <w:r w:rsidRPr="00D4345B">
        <w:rPr>
          <w:rFonts w:ascii="Georgia" w:eastAsia="Times New Roman" w:hAnsi="Georgia" w:cs="Times New Roman"/>
          <w:sz w:val="22"/>
          <w:szCs w:val="22"/>
          <w:lang w:val="en-GB" w:eastAsia="en-GB"/>
        </w:rPr>
        <w:t xml:space="preserve">Stefan </w:t>
      </w:r>
      <w:r>
        <w:rPr>
          <w:rFonts w:ascii="Georgia" w:eastAsia="Times New Roman" w:hAnsi="Georgia" w:cs="Times New Roman"/>
          <w:sz w:val="22"/>
          <w:szCs w:val="22"/>
          <w:lang w:val="en-GB" w:eastAsia="en-GB"/>
        </w:rPr>
        <w:t>Neubauer (</w:t>
      </w:r>
      <w:r w:rsidRPr="00F23936">
        <w:rPr>
          <w:rFonts w:ascii="Georgia" w:eastAsia="Times New Roman" w:hAnsi="Georgia" w:cs="Times New Roman"/>
          <w:i/>
          <w:iCs/>
          <w:sz w:val="22"/>
          <w:szCs w:val="22"/>
          <w:lang w:val="en-GB" w:eastAsia="en-GB"/>
        </w:rPr>
        <w:t>Co-Founder and Director</w:t>
      </w:r>
      <w:r>
        <w:rPr>
          <w:rFonts w:ascii="Georgia" w:eastAsia="Times New Roman" w:hAnsi="Georgia" w:cs="Times New Roman"/>
          <w:i/>
          <w:iCs/>
          <w:sz w:val="22"/>
          <w:szCs w:val="22"/>
          <w:lang w:val="en-GB" w:eastAsia="en-GB"/>
        </w:rPr>
        <w:t xml:space="preserve">, </w:t>
      </w:r>
      <w:proofErr w:type="spellStart"/>
      <w:r>
        <w:rPr>
          <w:rFonts w:ascii="Georgia" w:eastAsia="Times New Roman" w:hAnsi="Georgia" w:cs="Times New Roman"/>
          <w:i/>
          <w:iCs/>
          <w:sz w:val="22"/>
          <w:szCs w:val="22"/>
          <w:lang w:val="en-GB" w:eastAsia="en-GB"/>
        </w:rPr>
        <w:t>Caristo</w:t>
      </w:r>
      <w:proofErr w:type="spellEnd"/>
      <w:r w:rsidRPr="00F23936">
        <w:rPr>
          <w:rFonts w:ascii="Georgia" w:eastAsia="Times New Roman" w:hAnsi="Georgia" w:cs="Times New Roman"/>
          <w:i/>
          <w:iCs/>
          <w:sz w:val="22"/>
          <w:szCs w:val="22"/>
          <w:lang w:val="en-GB" w:eastAsia="en-GB"/>
        </w:rPr>
        <w:t>)</w:t>
      </w:r>
    </w:p>
    <w:p w14:paraId="6454FCF7" w14:textId="2B798166" w:rsidR="001A1C59" w:rsidRDefault="001A1C59" w:rsidP="001A1C59">
      <w:pPr>
        <w:pStyle w:val="BodyText"/>
        <w:spacing w:before="21"/>
        <w:ind w:right="102"/>
        <w:rPr>
          <w:rFonts w:ascii="Georgia" w:eastAsia="Times New Roman" w:hAnsi="Georgia" w:cs="Times New Roman"/>
          <w:i/>
          <w:iCs/>
          <w:sz w:val="22"/>
          <w:szCs w:val="22"/>
          <w:lang w:val="en-GB" w:eastAsia="en-GB"/>
        </w:rPr>
      </w:pPr>
    </w:p>
    <w:p w14:paraId="587C9F0E" w14:textId="5B40E7A5" w:rsidR="001A1C59" w:rsidRPr="00D4345B" w:rsidRDefault="001A1C59" w:rsidP="001A1C59">
      <w:pPr>
        <w:pStyle w:val="BodyText"/>
        <w:spacing w:before="21"/>
        <w:ind w:left="2160" w:right="102" w:hanging="2160"/>
        <w:rPr>
          <w:rFonts w:ascii="Georgia" w:eastAsia="Times New Roman" w:hAnsi="Georgia" w:cs="Times New Roman"/>
          <w:sz w:val="22"/>
          <w:szCs w:val="22"/>
          <w:lang w:val="en-GB" w:eastAsia="en-GB"/>
        </w:rPr>
      </w:pPr>
      <w:r w:rsidRPr="001A1C59">
        <w:rPr>
          <w:rFonts w:ascii="Georgia" w:eastAsia="Times New Roman" w:hAnsi="Georgia" w:cs="Times New Roman"/>
          <w:sz w:val="22"/>
          <w:szCs w:val="22"/>
          <w:lang w:val="en-GB" w:eastAsia="en-GB"/>
        </w:rPr>
        <w:t>10.00 – 11.00</w:t>
      </w:r>
      <w:r>
        <w:rPr>
          <w:rFonts w:ascii="Georgia" w:eastAsia="Times New Roman" w:hAnsi="Georgia" w:cs="Times New Roman"/>
          <w:sz w:val="22"/>
          <w:szCs w:val="22"/>
          <w:lang w:val="en-GB" w:eastAsia="en-GB"/>
        </w:rPr>
        <w:tab/>
      </w:r>
      <w:r w:rsidRPr="00D4345B">
        <w:rPr>
          <w:rFonts w:ascii="Georgia" w:eastAsia="Times New Roman" w:hAnsi="Georgia" w:cs="Times New Roman"/>
          <w:sz w:val="22"/>
          <w:szCs w:val="22"/>
          <w:lang w:val="en-GB" w:eastAsia="en-GB"/>
        </w:rPr>
        <w:t>James Davis (</w:t>
      </w:r>
      <w:r w:rsidRPr="00F23936">
        <w:rPr>
          <w:rFonts w:ascii="Georgia" w:eastAsia="Times New Roman" w:hAnsi="Georgia" w:cs="Times New Roman"/>
          <w:i/>
          <w:iCs/>
          <w:sz w:val="22"/>
          <w:szCs w:val="22"/>
          <w:lang w:val="en-GB" w:eastAsia="en-GB"/>
        </w:rPr>
        <w:t xml:space="preserve">Head of </w:t>
      </w:r>
      <w:r>
        <w:rPr>
          <w:rFonts w:ascii="Georgia" w:eastAsia="Times New Roman" w:hAnsi="Georgia" w:cs="Times New Roman"/>
          <w:i/>
          <w:iCs/>
          <w:sz w:val="22"/>
          <w:szCs w:val="22"/>
          <w:lang w:val="en-GB" w:eastAsia="en-GB"/>
        </w:rPr>
        <w:t>Quality &amp; Regulatory</w:t>
      </w:r>
      <w:r w:rsidR="0033055F">
        <w:rPr>
          <w:rFonts w:ascii="Georgia" w:eastAsia="Times New Roman" w:hAnsi="Georgia" w:cs="Times New Roman"/>
          <w:i/>
          <w:iCs/>
          <w:sz w:val="22"/>
          <w:szCs w:val="22"/>
          <w:lang w:val="en-GB" w:eastAsia="en-GB"/>
        </w:rPr>
        <w:t xml:space="preserve">, </w:t>
      </w:r>
      <w:proofErr w:type="spellStart"/>
      <w:r w:rsidR="0033055F">
        <w:rPr>
          <w:rFonts w:ascii="Georgia" w:eastAsia="Times New Roman" w:hAnsi="Georgia" w:cs="Times New Roman"/>
          <w:i/>
          <w:iCs/>
          <w:sz w:val="22"/>
          <w:szCs w:val="22"/>
          <w:lang w:val="en-GB" w:eastAsia="en-GB"/>
        </w:rPr>
        <w:t>Caristo</w:t>
      </w:r>
      <w:proofErr w:type="spellEnd"/>
      <w:r w:rsidR="0033055F">
        <w:rPr>
          <w:rFonts w:ascii="Georgia" w:eastAsia="Times New Roman" w:hAnsi="Georgia" w:cs="Times New Roman"/>
          <w:i/>
          <w:iCs/>
          <w:sz w:val="22"/>
          <w:szCs w:val="22"/>
          <w:lang w:val="en-GB" w:eastAsia="en-GB"/>
        </w:rPr>
        <w:t>)</w:t>
      </w:r>
      <w:r w:rsidRPr="00D4345B">
        <w:rPr>
          <w:rFonts w:ascii="Georgia" w:eastAsia="Times New Roman" w:hAnsi="Georgia" w:cs="Times New Roman"/>
          <w:sz w:val="22"/>
          <w:szCs w:val="22"/>
          <w:lang w:val="en-GB" w:eastAsia="en-GB"/>
        </w:rPr>
        <w:t xml:space="preserve"> + Tamsin Crane (</w:t>
      </w:r>
      <w:r w:rsidRPr="00D4345B">
        <w:rPr>
          <w:rFonts w:ascii="Georgia" w:eastAsia="Times New Roman" w:hAnsi="Georgia" w:cs="Times New Roman"/>
          <w:i/>
          <w:iCs/>
          <w:sz w:val="22"/>
          <w:szCs w:val="22"/>
          <w:lang w:val="en-GB" w:eastAsia="en-GB"/>
        </w:rPr>
        <w:t>General Counsel</w:t>
      </w:r>
      <w:r w:rsidR="0033055F">
        <w:rPr>
          <w:rFonts w:ascii="Georgia" w:eastAsia="Times New Roman" w:hAnsi="Georgia" w:cs="Times New Roman"/>
          <w:i/>
          <w:iCs/>
          <w:sz w:val="22"/>
          <w:szCs w:val="22"/>
          <w:lang w:val="en-GB" w:eastAsia="en-GB"/>
        </w:rPr>
        <w:t xml:space="preserve">, </w:t>
      </w:r>
      <w:proofErr w:type="spellStart"/>
      <w:r w:rsidR="0033055F">
        <w:rPr>
          <w:rFonts w:ascii="Georgia" w:eastAsia="Times New Roman" w:hAnsi="Georgia" w:cs="Times New Roman"/>
          <w:i/>
          <w:iCs/>
          <w:sz w:val="22"/>
          <w:szCs w:val="22"/>
          <w:lang w:val="en-GB" w:eastAsia="en-GB"/>
        </w:rPr>
        <w:t>Caristo</w:t>
      </w:r>
      <w:proofErr w:type="spellEnd"/>
      <w:r w:rsidRPr="00D4345B">
        <w:rPr>
          <w:rFonts w:ascii="Georgia" w:eastAsia="Times New Roman" w:hAnsi="Georgia" w:cs="Times New Roman"/>
          <w:sz w:val="22"/>
          <w:szCs w:val="22"/>
          <w:lang w:val="en-GB" w:eastAsia="en-GB"/>
        </w:rPr>
        <w:t>)</w:t>
      </w:r>
    </w:p>
    <w:p w14:paraId="4A477A5A" w14:textId="77777777" w:rsidR="001A1C59" w:rsidRDefault="001A1C59" w:rsidP="001A1C59">
      <w:pPr>
        <w:pStyle w:val="BodyText"/>
        <w:spacing w:before="21"/>
        <w:ind w:right="102"/>
        <w:rPr>
          <w:rFonts w:ascii="Georgia" w:eastAsia="Times New Roman" w:hAnsi="Georgia" w:cs="Times New Roman"/>
          <w:sz w:val="22"/>
          <w:szCs w:val="22"/>
          <w:lang w:val="en-GB" w:eastAsia="en-GB"/>
        </w:rPr>
      </w:pPr>
    </w:p>
    <w:p w14:paraId="0F9AE1A0" w14:textId="77777777" w:rsidR="002E228C" w:rsidRDefault="002E228C" w:rsidP="0033055F">
      <w:pPr>
        <w:rPr>
          <w:rFonts w:ascii="Georgia" w:hAnsi="Georgia"/>
          <w:sz w:val="22"/>
          <w:szCs w:val="22"/>
        </w:rPr>
      </w:pPr>
    </w:p>
    <w:p w14:paraId="7804544B" w14:textId="77777777" w:rsidR="00672853" w:rsidRDefault="00672853" w:rsidP="0033055F">
      <w:pPr>
        <w:rPr>
          <w:rFonts w:ascii="Georgia" w:hAnsi="Georgia"/>
          <w:sz w:val="22"/>
          <w:szCs w:val="22"/>
        </w:rPr>
      </w:pPr>
    </w:p>
    <w:p w14:paraId="53D18AD3" w14:textId="06294337" w:rsidR="002E228C" w:rsidRDefault="001A1C59" w:rsidP="0033055F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11.00</w:t>
      </w:r>
      <w:r w:rsidR="00CF4EE7">
        <w:rPr>
          <w:rFonts w:ascii="Georgia" w:hAnsi="Georgia"/>
          <w:sz w:val="22"/>
          <w:szCs w:val="22"/>
        </w:rPr>
        <w:t xml:space="preserve"> – 12.00</w:t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  <w:r w:rsidR="0033055F">
        <w:rPr>
          <w:rFonts w:ascii="Georgia" w:hAnsi="Georgia"/>
          <w:sz w:val="22"/>
          <w:szCs w:val="22"/>
        </w:rPr>
        <w:t xml:space="preserve">Serge </w:t>
      </w:r>
      <w:proofErr w:type="spellStart"/>
      <w:r w:rsidR="0033055F">
        <w:rPr>
          <w:rFonts w:ascii="Georgia" w:hAnsi="Georgia"/>
          <w:sz w:val="22"/>
          <w:szCs w:val="22"/>
        </w:rPr>
        <w:t>Bellon</w:t>
      </w:r>
      <w:proofErr w:type="spellEnd"/>
      <w:r w:rsidR="0033055F">
        <w:rPr>
          <w:rFonts w:ascii="Georgia" w:hAnsi="Georgia"/>
          <w:sz w:val="22"/>
          <w:szCs w:val="22"/>
        </w:rPr>
        <w:t xml:space="preserve"> (</w:t>
      </w:r>
      <w:r w:rsidR="0033055F" w:rsidRPr="00F23936">
        <w:rPr>
          <w:rFonts w:ascii="Georgia" w:hAnsi="Georgia"/>
          <w:i/>
          <w:iCs/>
          <w:sz w:val="22"/>
          <w:szCs w:val="22"/>
        </w:rPr>
        <w:t>Head of Commercial</w:t>
      </w:r>
      <w:r w:rsidR="0033055F">
        <w:rPr>
          <w:rFonts w:ascii="Georgia" w:hAnsi="Georgia"/>
          <w:i/>
          <w:iCs/>
          <w:sz w:val="22"/>
          <w:szCs w:val="22"/>
        </w:rPr>
        <w:t xml:space="preserve">, </w:t>
      </w:r>
      <w:proofErr w:type="spellStart"/>
      <w:r w:rsidR="0033055F">
        <w:rPr>
          <w:rFonts w:ascii="Georgia" w:hAnsi="Georgia"/>
          <w:i/>
          <w:iCs/>
          <w:sz w:val="22"/>
          <w:szCs w:val="22"/>
        </w:rPr>
        <w:t>Caristo</w:t>
      </w:r>
      <w:proofErr w:type="spellEnd"/>
      <w:r w:rsidR="0033055F" w:rsidRPr="00F23936">
        <w:rPr>
          <w:rFonts w:ascii="Georgia" w:hAnsi="Georgia"/>
          <w:i/>
          <w:iCs/>
          <w:sz w:val="22"/>
          <w:szCs w:val="22"/>
        </w:rPr>
        <w:t>)</w:t>
      </w:r>
      <w:r w:rsidR="0033055F">
        <w:rPr>
          <w:rFonts w:ascii="Georgia" w:hAnsi="Georgia"/>
          <w:sz w:val="22"/>
          <w:szCs w:val="22"/>
        </w:rPr>
        <w:tab/>
      </w:r>
    </w:p>
    <w:p w14:paraId="14A7812F" w14:textId="06834A3E" w:rsidR="0033055F" w:rsidRDefault="0033055F" w:rsidP="002E228C">
      <w:pPr>
        <w:ind w:left="1440" w:firstLine="720"/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via Zoom</w:t>
      </w:r>
    </w:p>
    <w:p w14:paraId="75C3D834" w14:textId="754A3F1E" w:rsidR="00417396" w:rsidRDefault="00417396" w:rsidP="002E228C">
      <w:pPr>
        <w:ind w:left="1440" w:firstLine="720"/>
        <w:rPr>
          <w:rFonts w:ascii="Georgia" w:hAnsi="Georgia"/>
          <w:sz w:val="22"/>
          <w:szCs w:val="22"/>
        </w:rPr>
      </w:pPr>
    </w:p>
    <w:p w14:paraId="3C646865" w14:textId="77777777" w:rsidR="00417396" w:rsidRDefault="00417396" w:rsidP="002E228C">
      <w:pPr>
        <w:ind w:left="1440" w:firstLine="720"/>
        <w:rPr>
          <w:rFonts w:ascii="Georgia" w:hAnsi="Georgia"/>
          <w:sz w:val="22"/>
          <w:szCs w:val="22"/>
        </w:rPr>
      </w:pPr>
    </w:p>
    <w:p w14:paraId="07E25DFE" w14:textId="46627D87" w:rsidR="00163379" w:rsidRDefault="00417396" w:rsidP="0033055F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12.00 – 12.45</w:t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  <w:t>LUNCH</w:t>
      </w:r>
    </w:p>
    <w:p w14:paraId="4B768F91" w14:textId="77777777" w:rsidR="005A1D53" w:rsidRDefault="005A1D53" w:rsidP="0033055F">
      <w:pPr>
        <w:rPr>
          <w:rFonts w:ascii="Georgia" w:hAnsi="Georgia"/>
          <w:sz w:val="22"/>
          <w:szCs w:val="22"/>
        </w:rPr>
      </w:pPr>
    </w:p>
    <w:p w14:paraId="1AE3B102" w14:textId="2C0A47A9" w:rsidR="00417396" w:rsidRDefault="00417396" w:rsidP="0033055F">
      <w:pPr>
        <w:rPr>
          <w:rFonts w:ascii="Georgia" w:hAnsi="Georgia"/>
          <w:sz w:val="22"/>
          <w:szCs w:val="22"/>
        </w:rPr>
      </w:pPr>
    </w:p>
    <w:p w14:paraId="216BDF23" w14:textId="4D3EC5F9" w:rsidR="00417396" w:rsidRDefault="00417396" w:rsidP="0033055F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>12.50</w:t>
      </w:r>
      <w:r w:rsidR="00A003E6">
        <w:rPr>
          <w:rFonts w:ascii="Georgia" w:hAnsi="Georgia"/>
          <w:sz w:val="22"/>
          <w:szCs w:val="22"/>
        </w:rPr>
        <w:t xml:space="preserve"> – 13.20</w:t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  <w:t>Taxi to JR Hospital</w:t>
      </w:r>
    </w:p>
    <w:p w14:paraId="7C3DBE37" w14:textId="2A7A1532" w:rsidR="00A003E6" w:rsidRDefault="00A003E6" w:rsidP="0033055F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  <w:t xml:space="preserve">Pick up: </w:t>
      </w:r>
      <w:proofErr w:type="spellStart"/>
      <w:r>
        <w:rPr>
          <w:rFonts w:ascii="Georgia" w:hAnsi="Georgia"/>
          <w:sz w:val="22"/>
          <w:szCs w:val="22"/>
        </w:rPr>
        <w:t>Caristo</w:t>
      </w:r>
      <w:proofErr w:type="spellEnd"/>
      <w:r>
        <w:rPr>
          <w:rFonts w:ascii="Georgia" w:hAnsi="Georgia"/>
          <w:sz w:val="22"/>
          <w:szCs w:val="22"/>
        </w:rPr>
        <w:t xml:space="preserve"> Diagnostics</w:t>
      </w:r>
    </w:p>
    <w:p w14:paraId="288BDD6E" w14:textId="172BD909" w:rsidR="00672853" w:rsidRDefault="00672853" w:rsidP="0033055F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  <w:t>Royal Cars (01865) 777333</w:t>
      </w:r>
    </w:p>
    <w:p w14:paraId="4D5C8519" w14:textId="1F7D129D" w:rsidR="00A003E6" w:rsidRDefault="00A003E6" w:rsidP="0033055F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</w:p>
    <w:p w14:paraId="587FE003" w14:textId="77777777" w:rsidR="00417396" w:rsidRDefault="00417396" w:rsidP="0033055F">
      <w:pPr>
        <w:rPr>
          <w:rFonts w:ascii="Georgia" w:hAnsi="Georgia"/>
          <w:sz w:val="22"/>
          <w:szCs w:val="22"/>
        </w:rPr>
      </w:pPr>
    </w:p>
    <w:p w14:paraId="348A8946" w14:textId="7E21DEDA" w:rsidR="00CF4EE7" w:rsidRDefault="0033055F" w:rsidP="0033055F">
      <w:pPr>
        <w:rPr>
          <w:rFonts w:ascii="Georgia" w:hAnsi="Georgia"/>
          <w:sz w:val="22"/>
          <w:szCs w:val="22"/>
        </w:rPr>
      </w:pPr>
      <w:r w:rsidRPr="00417396">
        <w:rPr>
          <w:rFonts w:ascii="Georgia" w:hAnsi="Georgia"/>
          <w:sz w:val="22"/>
          <w:szCs w:val="22"/>
        </w:rPr>
        <w:t>1</w:t>
      </w:r>
      <w:r w:rsidR="00417396" w:rsidRPr="00417396">
        <w:rPr>
          <w:rFonts w:ascii="Georgia" w:hAnsi="Georgia"/>
          <w:sz w:val="22"/>
          <w:szCs w:val="22"/>
        </w:rPr>
        <w:t>3.30</w:t>
      </w:r>
      <w:r w:rsidRPr="00417396">
        <w:rPr>
          <w:rFonts w:ascii="Georgia" w:hAnsi="Georgia"/>
          <w:sz w:val="22"/>
          <w:szCs w:val="22"/>
        </w:rPr>
        <w:t xml:space="preserve"> – 1</w:t>
      </w:r>
      <w:r w:rsidR="00417396" w:rsidRPr="00417396">
        <w:rPr>
          <w:rFonts w:ascii="Georgia" w:hAnsi="Georgia"/>
          <w:sz w:val="22"/>
          <w:szCs w:val="22"/>
        </w:rPr>
        <w:t>4</w:t>
      </w:r>
      <w:r w:rsidRPr="00417396">
        <w:rPr>
          <w:rFonts w:ascii="Georgia" w:hAnsi="Georgia"/>
          <w:sz w:val="22"/>
          <w:szCs w:val="22"/>
        </w:rPr>
        <w:t>.</w:t>
      </w:r>
      <w:r w:rsidR="00417396" w:rsidRPr="00417396">
        <w:rPr>
          <w:rFonts w:ascii="Georgia" w:hAnsi="Georgia"/>
          <w:sz w:val="22"/>
          <w:szCs w:val="22"/>
        </w:rPr>
        <w:t>3</w:t>
      </w:r>
      <w:r w:rsidRPr="00417396">
        <w:rPr>
          <w:rFonts w:ascii="Georgia" w:hAnsi="Georgia"/>
          <w:sz w:val="22"/>
          <w:szCs w:val="22"/>
        </w:rPr>
        <w:t>0</w:t>
      </w:r>
      <w:r w:rsidRPr="00417396">
        <w:rPr>
          <w:rFonts w:ascii="Georgia" w:hAnsi="Georgia"/>
          <w:sz w:val="22"/>
          <w:szCs w:val="22"/>
        </w:rPr>
        <w:tab/>
      </w:r>
      <w:r w:rsidRPr="00417396">
        <w:rPr>
          <w:rFonts w:ascii="Georgia" w:hAnsi="Georgia"/>
          <w:sz w:val="22"/>
          <w:szCs w:val="22"/>
        </w:rPr>
        <w:tab/>
      </w:r>
      <w:r w:rsidR="00CF4EE7" w:rsidRPr="00417396">
        <w:rPr>
          <w:rFonts w:ascii="Georgia" w:hAnsi="Georgia"/>
          <w:sz w:val="22"/>
          <w:szCs w:val="22"/>
        </w:rPr>
        <w:t xml:space="preserve">Professor </w:t>
      </w:r>
      <w:proofErr w:type="spellStart"/>
      <w:r w:rsidR="00CF4EE7" w:rsidRPr="00417396">
        <w:rPr>
          <w:rFonts w:ascii="Georgia" w:hAnsi="Georgia"/>
          <w:sz w:val="22"/>
          <w:szCs w:val="22"/>
        </w:rPr>
        <w:t>Charalambos</w:t>
      </w:r>
      <w:proofErr w:type="spellEnd"/>
      <w:r w:rsidR="00CF4EE7" w:rsidRPr="00417396">
        <w:rPr>
          <w:rFonts w:ascii="Georgia" w:hAnsi="Georgia"/>
          <w:sz w:val="22"/>
          <w:szCs w:val="22"/>
        </w:rPr>
        <w:t xml:space="preserve"> </w:t>
      </w:r>
      <w:proofErr w:type="spellStart"/>
      <w:r w:rsidR="00CF4EE7" w:rsidRPr="00417396">
        <w:rPr>
          <w:rFonts w:ascii="Georgia" w:hAnsi="Georgia"/>
          <w:sz w:val="22"/>
          <w:szCs w:val="22"/>
        </w:rPr>
        <w:t>Antoniades</w:t>
      </w:r>
      <w:proofErr w:type="spellEnd"/>
      <w:r w:rsidR="00CF4EE7" w:rsidRPr="00417396">
        <w:rPr>
          <w:rFonts w:ascii="Georgia" w:hAnsi="Georgia"/>
          <w:sz w:val="22"/>
          <w:szCs w:val="22"/>
        </w:rPr>
        <w:t xml:space="preserve"> (</w:t>
      </w:r>
      <w:r w:rsidR="00CF4EE7" w:rsidRPr="00417396">
        <w:rPr>
          <w:rFonts w:ascii="Georgia" w:hAnsi="Georgia"/>
          <w:i/>
          <w:iCs/>
          <w:sz w:val="22"/>
          <w:szCs w:val="22"/>
        </w:rPr>
        <w:t xml:space="preserve">Co-Founder and Director, </w:t>
      </w:r>
      <w:proofErr w:type="spellStart"/>
      <w:r w:rsidR="00CF4EE7" w:rsidRPr="00417396">
        <w:rPr>
          <w:rFonts w:ascii="Georgia" w:hAnsi="Georgia"/>
          <w:i/>
          <w:iCs/>
          <w:sz w:val="22"/>
          <w:szCs w:val="22"/>
        </w:rPr>
        <w:t>Caristo</w:t>
      </w:r>
      <w:proofErr w:type="spellEnd"/>
      <w:r w:rsidR="00CF4EE7" w:rsidRPr="00417396">
        <w:rPr>
          <w:rFonts w:ascii="Georgia" w:hAnsi="Georgia"/>
          <w:sz w:val="22"/>
          <w:szCs w:val="22"/>
        </w:rPr>
        <w:t>)</w:t>
      </w:r>
    </w:p>
    <w:p w14:paraId="2ED42839" w14:textId="6ADC92D5" w:rsidR="0033055F" w:rsidRDefault="0033055F" w:rsidP="0033055F">
      <w:pPr>
        <w:rPr>
          <w:rFonts w:ascii="Georgia" w:hAnsi="Georgia"/>
          <w:sz w:val="22"/>
          <w:szCs w:val="22"/>
        </w:rPr>
      </w:pPr>
    </w:p>
    <w:p w14:paraId="2E7628D2" w14:textId="11677531" w:rsidR="0033055F" w:rsidRDefault="0033055F" w:rsidP="0033055F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ab/>
      </w:r>
    </w:p>
    <w:p w14:paraId="182FC901" w14:textId="6FD9A407" w:rsidR="0033055F" w:rsidRDefault="0033055F" w:rsidP="0033055F">
      <w:pPr>
        <w:rPr>
          <w:rFonts w:ascii="Georgia" w:hAnsi="Georgia"/>
          <w:i/>
          <w:iCs/>
          <w:sz w:val="22"/>
          <w:szCs w:val="22"/>
        </w:rPr>
      </w:pPr>
      <w:r>
        <w:rPr>
          <w:rFonts w:ascii="Georgia" w:hAnsi="Georgia"/>
          <w:sz w:val="22"/>
          <w:szCs w:val="22"/>
        </w:rPr>
        <w:t>14.30 – 15.30</w:t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  <w:r w:rsidRPr="00D4345B">
        <w:rPr>
          <w:rFonts w:ascii="Georgia" w:hAnsi="Georgia"/>
          <w:sz w:val="22"/>
          <w:szCs w:val="22"/>
        </w:rPr>
        <w:t>Prof</w:t>
      </w:r>
      <w:r>
        <w:rPr>
          <w:rFonts w:ascii="Georgia" w:hAnsi="Georgia"/>
          <w:sz w:val="22"/>
          <w:szCs w:val="22"/>
        </w:rPr>
        <w:t>essor</w:t>
      </w:r>
      <w:r w:rsidRPr="00D4345B">
        <w:rPr>
          <w:rFonts w:ascii="Georgia" w:hAnsi="Georgia"/>
          <w:sz w:val="22"/>
          <w:szCs w:val="22"/>
        </w:rPr>
        <w:t xml:space="preserve"> Keith Channon (</w:t>
      </w:r>
      <w:r w:rsidRPr="00F23936">
        <w:rPr>
          <w:rFonts w:ascii="Georgia" w:hAnsi="Georgia"/>
          <w:i/>
          <w:iCs/>
          <w:sz w:val="22"/>
          <w:szCs w:val="22"/>
        </w:rPr>
        <w:t>Co-Founder and Director</w:t>
      </w:r>
      <w:r>
        <w:rPr>
          <w:rFonts w:ascii="Georgia" w:hAnsi="Georgia"/>
          <w:i/>
          <w:iCs/>
          <w:sz w:val="22"/>
          <w:szCs w:val="22"/>
        </w:rPr>
        <w:t xml:space="preserve">, </w:t>
      </w:r>
      <w:proofErr w:type="spellStart"/>
      <w:r>
        <w:rPr>
          <w:rFonts w:ascii="Georgia" w:hAnsi="Georgia"/>
          <w:i/>
          <w:iCs/>
          <w:sz w:val="22"/>
          <w:szCs w:val="22"/>
        </w:rPr>
        <w:t>Caristo</w:t>
      </w:r>
      <w:proofErr w:type="spellEnd"/>
      <w:r w:rsidRPr="00F23936">
        <w:rPr>
          <w:rFonts w:ascii="Georgia" w:hAnsi="Georgia"/>
          <w:i/>
          <w:iCs/>
          <w:sz w:val="22"/>
          <w:szCs w:val="22"/>
        </w:rPr>
        <w:t>)</w:t>
      </w:r>
    </w:p>
    <w:p w14:paraId="0B768E51" w14:textId="77777777" w:rsidR="00F97C18" w:rsidRDefault="00F97C18" w:rsidP="0033055F">
      <w:pPr>
        <w:rPr>
          <w:rFonts w:ascii="Georgia" w:hAnsi="Georgia"/>
          <w:i/>
          <w:iCs/>
          <w:sz w:val="22"/>
          <w:szCs w:val="22"/>
        </w:rPr>
      </w:pPr>
    </w:p>
    <w:p w14:paraId="34453F31" w14:textId="5F961BD5" w:rsidR="0053047C" w:rsidRDefault="0053047C" w:rsidP="0033055F">
      <w:pPr>
        <w:rPr>
          <w:rFonts w:ascii="Georgia" w:hAnsi="Georgia"/>
          <w:i/>
          <w:iCs/>
          <w:sz w:val="22"/>
          <w:szCs w:val="22"/>
        </w:rPr>
      </w:pPr>
    </w:p>
    <w:p w14:paraId="1CB69CD6" w14:textId="2B489213" w:rsidR="0053047C" w:rsidRDefault="0053047C" w:rsidP="0033055F">
      <w:pPr>
        <w:rPr>
          <w:rFonts w:ascii="Georgia" w:hAnsi="Georgia"/>
          <w:sz w:val="22"/>
          <w:szCs w:val="22"/>
        </w:rPr>
      </w:pPr>
      <w:r w:rsidRPr="00F97C18">
        <w:rPr>
          <w:rFonts w:ascii="Georgia" w:hAnsi="Georgia"/>
          <w:sz w:val="22"/>
          <w:szCs w:val="22"/>
        </w:rPr>
        <w:t>15.</w:t>
      </w:r>
      <w:r w:rsidR="008C7F66">
        <w:rPr>
          <w:rFonts w:ascii="Georgia" w:hAnsi="Georgia"/>
          <w:sz w:val="22"/>
          <w:szCs w:val="22"/>
        </w:rPr>
        <w:t>5</w:t>
      </w:r>
      <w:r w:rsidRPr="00F97C18">
        <w:rPr>
          <w:rFonts w:ascii="Georgia" w:hAnsi="Georgia"/>
          <w:sz w:val="22"/>
          <w:szCs w:val="22"/>
        </w:rPr>
        <w:t>0</w:t>
      </w:r>
      <w:r w:rsidR="00F97C18">
        <w:rPr>
          <w:rFonts w:ascii="Georgia" w:hAnsi="Georgia"/>
          <w:sz w:val="22"/>
          <w:szCs w:val="22"/>
        </w:rPr>
        <w:t xml:space="preserve"> – 16.</w:t>
      </w:r>
      <w:r w:rsidR="008C7F66">
        <w:rPr>
          <w:rFonts w:ascii="Georgia" w:hAnsi="Georgia"/>
          <w:sz w:val="22"/>
          <w:szCs w:val="22"/>
        </w:rPr>
        <w:t>15</w:t>
      </w:r>
      <w:r w:rsidR="00F97C18" w:rsidRPr="00F97C18">
        <w:rPr>
          <w:rFonts w:ascii="Georgia" w:hAnsi="Georgia"/>
          <w:sz w:val="22"/>
          <w:szCs w:val="22"/>
        </w:rPr>
        <w:tab/>
      </w:r>
      <w:r w:rsidR="00F97C18" w:rsidRPr="00F97C18">
        <w:rPr>
          <w:rFonts w:ascii="Georgia" w:hAnsi="Georgia"/>
          <w:sz w:val="22"/>
          <w:szCs w:val="22"/>
        </w:rPr>
        <w:tab/>
      </w:r>
      <w:r w:rsidR="001B0084">
        <w:rPr>
          <w:rFonts w:ascii="Georgia" w:hAnsi="Georgia"/>
          <w:sz w:val="22"/>
          <w:szCs w:val="22"/>
        </w:rPr>
        <w:t>Taxi to city centre</w:t>
      </w:r>
    </w:p>
    <w:p w14:paraId="1A18AE5C" w14:textId="169E93B7" w:rsidR="001B0084" w:rsidRDefault="001B0084" w:rsidP="0033055F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  <w:t>Pick up: JR Hospital Main Entrance</w:t>
      </w:r>
    </w:p>
    <w:p w14:paraId="5C958C0D" w14:textId="1FA37BB9" w:rsidR="001B0084" w:rsidRPr="00F97C18" w:rsidRDefault="001B0084" w:rsidP="0033055F">
      <w:pPr>
        <w:rPr>
          <w:rFonts w:ascii="Georgia" w:hAnsi="Georgia"/>
          <w:sz w:val="22"/>
          <w:szCs w:val="22"/>
        </w:rPr>
      </w:pP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</w:r>
      <w:r>
        <w:rPr>
          <w:rFonts w:ascii="Georgia" w:hAnsi="Georgia"/>
          <w:sz w:val="22"/>
          <w:szCs w:val="22"/>
        </w:rPr>
        <w:tab/>
        <w:t>Royal Cars (01865) 777333</w:t>
      </w:r>
    </w:p>
    <w:p w14:paraId="6F65EE95" w14:textId="7913A224" w:rsidR="001A1C59" w:rsidRPr="001A1C59" w:rsidRDefault="001A1C59" w:rsidP="001A1C59">
      <w:pPr>
        <w:pStyle w:val="BodyText"/>
        <w:spacing w:before="21"/>
        <w:ind w:right="102"/>
        <w:rPr>
          <w:rFonts w:ascii="Georgia" w:eastAsia="Times New Roman" w:hAnsi="Georgia" w:cs="Times New Roman"/>
          <w:sz w:val="22"/>
          <w:szCs w:val="22"/>
          <w:lang w:val="en-GB" w:eastAsia="en-GB"/>
        </w:rPr>
      </w:pPr>
      <w:r>
        <w:rPr>
          <w:rFonts w:ascii="Georgia" w:eastAsia="Times New Roman" w:hAnsi="Georgia" w:cs="Times New Roman"/>
          <w:sz w:val="22"/>
          <w:szCs w:val="22"/>
          <w:lang w:val="en-GB" w:eastAsia="en-GB"/>
        </w:rPr>
        <w:tab/>
      </w:r>
    </w:p>
    <w:p w14:paraId="35131C46" w14:textId="39308751" w:rsidR="001A1C59" w:rsidRDefault="001A1C59" w:rsidP="001A1C59">
      <w:pPr>
        <w:pStyle w:val="BodyText"/>
        <w:spacing w:before="21"/>
        <w:ind w:right="102"/>
        <w:rPr>
          <w:rFonts w:ascii="Georgia" w:eastAsia="Times New Roman" w:hAnsi="Georgia" w:cs="Times New Roman"/>
          <w:i/>
          <w:iCs/>
          <w:sz w:val="22"/>
          <w:szCs w:val="22"/>
          <w:lang w:val="en-GB" w:eastAsia="en-GB"/>
        </w:rPr>
      </w:pPr>
    </w:p>
    <w:p w14:paraId="15C3F8C2" w14:textId="77777777" w:rsidR="001A1C59" w:rsidRDefault="001A1C59" w:rsidP="001A1C59">
      <w:pPr>
        <w:pStyle w:val="BodyText"/>
        <w:spacing w:before="21"/>
        <w:ind w:right="102"/>
        <w:rPr>
          <w:rFonts w:ascii="Georgia" w:eastAsia="Times New Roman" w:hAnsi="Georgia" w:cs="Times New Roman"/>
          <w:i/>
          <w:iCs/>
          <w:sz w:val="22"/>
          <w:szCs w:val="22"/>
          <w:lang w:val="en-GB" w:eastAsia="en-GB"/>
        </w:rPr>
      </w:pPr>
    </w:p>
    <w:p w14:paraId="29727562" w14:textId="639239EE" w:rsidR="001A1C59" w:rsidRPr="001A1C59" w:rsidRDefault="001A1C59" w:rsidP="00174473">
      <w:pPr>
        <w:rPr>
          <w:rFonts w:ascii="Georgia" w:hAnsi="Georgia"/>
          <w:b/>
          <w:bCs/>
          <w:color w:val="E10196"/>
        </w:rPr>
      </w:pPr>
    </w:p>
    <w:p w14:paraId="2F3BA7EA" w14:textId="77777777" w:rsidR="00EC6784" w:rsidRDefault="00EC6784" w:rsidP="00174473">
      <w:pPr>
        <w:rPr>
          <w:rFonts w:ascii="Georgia" w:hAnsi="Georgia"/>
          <w:b/>
          <w:bCs/>
          <w:color w:val="E10196"/>
          <w:sz w:val="28"/>
          <w:szCs w:val="28"/>
        </w:rPr>
      </w:pPr>
    </w:p>
    <w:p w14:paraId="55A31628" w14:textId="77777777" w:rsidR="0055433F" w:rsidRPr="00EC6784" w:rsidRDefault="0055433F" w:rsidP="00A72A63">
      <w:pPr>
        <w:rPr>
          <w:sz w:val="22"/>
          <w:szCs w:val="22"/>
        </w:rPr>
      </w:pPr>
    </w:p>
    <w:sectPr w:rsidR="0055433F" w:rsidRPr="00EC6784" w:rsidSect="00701638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1560" w:right="1134" w:bottom="1276" w:left="1134" w:header="709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1447D5" w14:textId="77777777" w:rsidR="00B047E9" w:rsidRDefault="00B047E9">
      <w:r>
        <w:separator/>
      </w:r>
    </w:p>
  </w:endnote>
  <w:endnote w:type="continuationSeparator" w:id="0">
    <w:p w14:paraId="16F0BCE9" w14:textId="77777777" w:rsidR="00B047E9" w:rsidRDefault="00B047E9">
      <w:r>
        <w:continuationSeparator/>
      </w:r>
    </w:p>
  </w:endnote>
  <w:endnote w:type="continuationNotice" w:id="1">
    <w:p w14:paraId="0EA738AE" w14:textId="77777777" w:rsidR="00B047E9" w:rsidRDefault="00B047E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state-Regular">
    <w:panose1 w:val="020B0604020202020204"/>
    <w:charset w:val="00"/>
    <w:family w:val="auto"/>
    <w:notTrueType/>
    <w:pitch w:val="variable"/>
    <w:sig w:usb0="00000083" w:usb1="00000000" w:usb2="00000000" w:usb3="00000000" w:csb0="00000009" w:csb1="00000000"/>
  </w:font>
  <w:font w:name="Interstate-ExtraLight">
    <w:panose1 w:val="020B0604020202020204"/>
    <w:charset w:val="00"/>
    <w:family w:val="auto"/>
    <w:notTrueType/>
    <w:pitch w:val="variable"/>
    <w:sig w:usb0="00000083" w:usb1="00000000" w:usb2="00000000" w:usb3="00000000" w:csb0="00000009" w:csb1="00000000"/>
  </w:font>
  <w:font w:name="MinionPro-Regular">
    <w:altName w:val="Minion Pro"/>
    <w:panose1 w:val="020B0604020202020204"/>
    <w:charset w:val="4D"/>
    <w:family w:val="auto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95DF5F" w14:textId="77777777" w:rsidR="00AE1940" w:rsidRDefault="00E44822">
    <w:pPr>
      <w:pStyle w:val="Footer"/>
      <w:rPr>
        <w:rStyle w:val="PageNumber"/>
      </w:rPr>
    </w:pPr>
    <w:r>
      <w:rPr>
        <w:rFonts w:ascii="Arial" w:hAnsi="Arial" w:cs="Arial"/>
        <w:noProof/>
        <w:color w:val="1E284C"/>
        <w:sz w:val="12"/>
        <w:szCs w:val="12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121ACBA" wp14:editId="43EC2467">
              <wp:simplePos x="0" y="0"/>
              <wp:positionH relativeFrom="column">
                <wp:posOffset>3576320</wp:posOffset>
              </wp:positionH>
              <wp:positionV relativeFrom="paragraph">
                <wp:posOffset>-197582</wp:posOffset>
              </wp:positionV>
              <wp:extent cx="2514600" cy="4572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46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1A3695" w14:textId="77777777" w:rsidR="00701638" w:rsidRPr="00274AB2" w:rsidRDefault="00701638" w:rsidP="00701638">
                          <w:pPr>
                            <w:pStyle w:val="BasicParagraph"/>
                            <w:jc w:val="right"/>
                            <w:rPr>
                              <w:rFonts w:asciiTheme="majorHAnsi" w:hAnsiTheme="majorHAnsi" w:cs="Arial"/>
                              <w:color w:val="4CC1B7"/>
                              <w:sz w:val="14"/>
                              <w:szCs w:val="14"/>
                            </w:rPr>
                          </w:pPr>
                          <w:r w:rsidRPr="00274AB2">
                            <w:rPr>
                              <w:rFonts w:asciiTheme="majorHAnsi" w:hAnsiTheme="majorHAnsi"/>
                              <w:b/>
                              <w:bCs/>
                              <w:color w:val="E10196"/>
                              <w:sz w:val="14"/>
                              <w:szCs w:val="14"/>
                            </w:rPr>
                            <w:t xml:space="preserve">Oxford </w:t>
                          </w:r>
                          <w:r w:rsidRPr="00176F24">
                            <w:rPr>
                              <w:rFonts w:asciiTheme="minorHAnsi" w:hAnsiTheme="minorHAnsi"/>
                              <w:b/>
                              <w:bCs/>
                              <w:color w:val="E10196"/>
                              <w:sz w:val="14"/>
                              <w:szCs w:val="14"/>
                            </w:rPr>
                            <w:t>Science</w:t>
                          </w:r>
                          <w:r w:rsidRPr="00274AB2">
                            <w:rPr>
                              <w:rFonts w:asciiTheme="majorHAnsi" w:hAnsiTheme="majorHAnsi"/>
                              <w:b/>
                              <w:bCs/>
                              <w:color w:val="E10196"/>
                              <w:sz w:val="14"/>
                              <w:szCs w:val="14"/>
                            </w:rPr>
                            <w:t xml:space="preserve"> Enterprises Plc</w:t>
                          </w:r>
                        </w:p>
                        <w:p w14:paraId="7DACE54A" w14:textId="77777777" w:rsidR="00701638" w:rsidRPr="009452CE" w:rsidRDefault="00701638" w:rsidP="00701638">
                          <w:pPr>
                            <w:pStyle w:val="BasicParagraph"/>
                            <w:jc w:val="right"/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</w:rPr>
                          </w:pPr>
                          <w:r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</w:rPr>
                            <w:t xml:space="preserve">46 </w:t>
                          </w:r>
                          <w:r w:rsidRPr="00176F24">
                            <w:rPr>
                              <w:rFonts w:asciiTheme="minorHAnsi" w:hAnsiTheme="minorHAnsi" w:cs="Arial"/>
                              <w:color w:val="auto"/>
                              <w:sz w:val="14"/>
                              <w:szCs w:val="14"/>
                            </w:rPr>
                            <w:t>Woodstock</w:t>
                          </w:r>
                          <w:r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</w:rPr>
                            <w:t xml:space="preserve"> Road, Oxford, OX2 6HT</w:t>
                          </w:r>
                        </w:p>
                        <w:p w14:paraId="6CE54F20" w14:textId="77777777" w:rsidR="00701638" w:rsidRPr="009452CE" w:rsidRDefault="00701638" w:rsidP="00701638">
                          <w:pPr>
                            <w:pStyle w:val="BasicParagraph"/>
                            <w:jc w:val="right"/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</w:rPr>
                          </w:pPr>
                          <w:r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</w:rPr>
                            <w:t xml:space="preserve">Registered in </w:t>
                          </w:r>
                          <w:r w:rsidRPr="00176F24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</w:rPr>
                            <w:t>England</w:t>
                          </w:r>
                          <w:r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</w:rPr>
                            <w:t xml:space="preserve"> no.09093331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ma14="http://schemas.microsoft.com/office/mac/drawingml/2011/main" xmlns:arto="http://schemas.microsoft.com/office/word/2006/arto">
          <w:pict w14:anchorId="2B5AA5AD">
            <v:shapetype id="_x0000_t202" coordsize="21600,21600" o:spt="202" path="m,l,21600r21600,l21600,xe" w14:anchorId="4121ACBA">
              <v:stroke joinstyle="miter"/>
              <v:path gradientshapeok="t" o:connecttype="rect"/>
            </v:shapetype>
            <v:shape id="Text Box 8" style="position:absolute;margin-left:281.6pt;margin-top:-15.55pt;width:198pt;height:36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">
              <v:textbox>
                <w:txbxContent>
                  <w:p w:rsidRPr="00274AB2" w:rsidR="00701638" w:rsidP="00701638" w:rsidRDefault="00701638" w14:paraId="15866E1B" w14:textId="77777777">
                    <w:pPr>
                      <w:pStyle w:val="BasicParagraph"/>
                      <w:jc w:val="right"/>
                      <w:rPr>
                        <w:rFonts w:cs="Arial" w:asciiTheme="majorHAnsi" w:hAnsiTheme="majorHAnsi"/>
                        <w:color w:val="4CC1B7"/>
                        <w:sz w:val="14"/>
                        <w:szCs w:val="14"/>
                      </w:rPr>
                    </w:pPr>
                    <w:r w:rsidRPr="00274AB2">
                      <w:rPr>
                        <w:rFonts w:asciiTheme="majorHAnsi" w:hAnsiTheme="majorHAnsi"/>
                        <w:b/>
                        <w:bCs/>
                        <w:color w:val="E10196"/>
                        <w:sz w:val="14"/>
                        <w:szCs w:val="14"/>
                      </w:rPr>
                      <w:t xml:space="preserve">Oxford </w:t>
                    </w:r>
                    <w:r w:rsidRPr="00176F24">
                      <w:rPr>
                        <w:rFonts w:asciiTheme="minorHAnsi" w:hAnsiTheme="minorHAnsi"/>
                        <w:b/>
                        <w:bCs/>
                        <w:color w:val="E10196"/>
                        <w:sz w:val="14"/>
                        <w:szCs w:val="14"/>
                      </w:rPr>
                      <w:t>Science</w:t>
                    </w:r>
                    <w:r w:rsidRPr="00274AB2">
                      <w:rPr>
                        <w:rFonts w:asciiTheme="majorHAnsi" w:hAnsiTheme="majorHAnsi"/>
                        <w:b/>
                        <w:bCs/>
                        <w:color w:val="E10196"/>
                        <w:sz w:val="14"/>
                        <w:szCs w:val="14"/>
                      </w:rPr>
                      <w:t xml:space="preserve"> Enterprises Plc</w:t>
                    </w:r>
                  </w:p>
                  <w:p w:rsidRPr="009452CE" w:rsidR="00701638" w:rsidP="00701638" w:rsidRDefault="00701638" w14:paraId="734D4107" w14:textId="77777777">
                    <w:pPr>
                      <w:pStyle w:val="BasicParagraph"/>
                      <w:jc w:val="right"/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</w:rPr>
                    </w:pP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</w:rPr>
                      <w:t xml:space="preserve">46 </w:t>
                    </w:r>
                    <w:r w:rsidRPr="00176F24">
                      <w:rPr>
                        <w:rFonts w:cs="Arial" w:asciiTheme="minorHAnsi" w:hAnsiTheme="minorHAnsi"/>
                        <w:color w:val="auto"/>
                        <w:sz w:val="14"/>
                        <w:szCs w:val="14"/>
                      </w:rPr>
                      <w:t>Woodstock</w:t>
                    </w: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</w:rPr>
                      <w:t xml:space="preserve"> Road, Oxford, OX2 6HT</w:t>
                    </w:r>
                  </w:p>
                  <w:p w:rsidRPr="009452CE" w:rsidR="00701638" w:rsidP="00701638" w:rsidRDefault="00701638" w14:paraId="413ABB6B" w14:textId="77777777">
                    <w:pPr>
                      <w:pStyle w:val="BasicParagraph"/>
                      <w:jc w:val="right"/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</w:rPr>
                    </w:pP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</w:rPr>
                      <w:t xml:space="preserve">Registered in </w:t>
                    </w:r>
                    <w:r w:rsidRPr="00176F24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</w:rPr>
                      <w:t>England</w:t>
                    </w: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</w:rPr>
                      <w:t xml:space="preserve"> no.09093331</w:t>
                    </w:r>
                  </w:p>
                </w:txbxContent>
              </v:textbox>
            </v:shape>
          </w:pict>
        </mc:Fallback>
      </mc:AlternateContent>
    </w:r>
    <w:r w:rsidR="00AE1940" w:rsidRPr="00F015DC">
      <w:rPr>
        <w:color w:val="250771"/>
      </w:rPr>
      <w:tab/>
    </w:r>
    <w:r w:rsidR="00AE1940">
      <w:tab/>
    </w:r>
  </w:p>
  <w:p w14:paraId="4FA7129B" w14:textId="77777777" w:rsidR="00AE1940" w:rsidRPr="00701638" w:rsidRDefault="00701638">
    <w:pPr>
      <w:pStyle w:val="Footer"/>
      <w:rPr>
        <w:color w:val="250771"/>
      </w:rPr>
    </w:pPr>
    <w:r>
      <w:rPr>
        <w:rFonts w:ascii="Arial" w:hAnsi="Arial" w:cs="Arial"/>
        <w:noProof/>
        <w:color w:val="1E284C"/>
        <w:sz w:val="12"/>
        <w:szCs w:val="12"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553D4C2C" wp14:editId="2BA01C23">
              <wp:simplePos x="0" y="0"/>
              <wp:positionH relativeFrom="column">
                <wp:posOffset>-80616</wp:posOffset>
              </wp:positionH>
              <wp:positionV relativeFrom="paragraph">
                <wp:posOffset>-324639</wp:posOffset>
              </wp:positionV>
              <wp:extent cx="2514600" cy="457200"/>
              <wp:effectExtent l="0" t="0" r="0" b="0"/>
              <wp:wrapNone/>
              <wp:docPr id="7" name="Text Box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46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5A25D1" w14:textId="77777777" w:rsidR="00701638" w:rsidRPr="009452CE" w:rsidRDefault="00701638" w:rsidP="00701638">
                          <w:pPr>
                            <w:pStyle w:val="BasicParagraph"/>
                            <w:tabs>
                              <w:tab w:val="left" w:pos="227"/>
                            </w:tabs>
                            <w:suppressAutoHyphens/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</w:pPr>
                          <w:r w:rsidRPr="00176F24">
                            <w:rPr>
                              <w:rFonts w:asciiTheme="majorHAnsi" w:hAnsiTheme="majorHAnsi"/>
                              <w:b/>
                              <w:bCs/>
                              <w:color w:val="E10196"/>
                              <w:sz w:val="14"/>
                              <w:szCs w:val="14"/>
                              <w:lang w:val="fr-FR"/>
                            </w:rPr>
                            <w:t>T</w:t>
                          </w:r>
                          <w:r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  <w:tab/>
                            <w:t>+44 (0) 18659</w:t>
                          </w:r>
                          <w:r w:rsidR="001B068C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  <w:t xml:space="preserve"> </w:t>
                          </w:r>
                          <w:r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  <w:t>50000</w:t>
                          </w:r>
                        </w:p>
                        <w:p w14:paraId="2D6990DA" w14:textId="77777777" w:rsidR="00701638" w:rsidRPr="009452CE" w:rsidRDefault="00701638" w:rsidP="00701638">
                          <w:pPr>
                            <w:pStyle w:val="BasicParagraph"/>
                            <w:tabs>
                              <w:tab w:val="left" w:pos="227"/>
                            </w:tabs>
                            <w:suppressAutoHyphens/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</w:pPr>
                          <w:r w:rsidRPr="00176F24">
                            <w:rPr>
                              <w:rFonts w:asciiTheme="majorHAnsi" w:hAnsiTheme="majorHAnsi"/>
                              <w:b/>
                              <w:bCs/>
                              <w:color w:val="E10196"/>
                              <w:sz w:val="14"/>
                              <w:szCs w:val="14"/>
                              <w:lang w:val="fr-FR"/>
                            </w:rPr>
                            <w:t>E</w:t>
                          </w:r>
                          <w:r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  <w:tab/>
                            <w:t>hello@</w:t>
                          </w:r>
                          <w:r w:rsidRPr="00176F24">
                            <w:rPr>
                              <w:rFonts w:asciiTheme="minorHAnsi" w:hAnsiTheme="min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  <w:t>oxfordsciences</w:t>
                          </w:r>
                          <w:r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  <w:t>.com</w:t>
                          </w:r>
                        </w:p>
                        <w:p w14:paraId="45E6D170" w14:textId="77777777" w:rsidR="00701638" w:rsidRPr="009452CE" w:rsidRDefault="00701638" w:rsidP="00701638">
                          <w:pPr>
                            <w:pStyle w:val="BasicParagraph"/>
                            <w:tabs>
                              <w:tab w:val="left" w:pos="227"/>
                            </w:tabs>
                            <w:suppressAutoHyphens/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</w:pPr>
                          <w:r>
                            <w:rPr>
                              <w:rFonts w:asciiTheme="majorHAnsi" w:hAnsiTheme="majorHAnsi"/>
                              <w:b/>
                              <w:bCs/>
                              <w:color w:val="E10196"/>
                              <w:sz w:val="14"/>
                              <w:szCs w:val="14"/>
                            </w:rPr>
                            <w:t>W</w:t>
                          </w:r>
                          <w:r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  <w:tab/>
                            <w:t>oxfordscience</w:t>
                          </w:r>
                          <w:r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  <w:t>enterprises</w:t>
                          </w:r>
                          <w:r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  <w:t>.com</w:t>
                          </w:r>
                        </w:p>
                        <w:p w14:paraId="42FD9226" w14:textId="77777777" w:rsidR="00701638" w:rsidRPr="00F03AE2" w:rsidRDefault="00701638" w:rsidP="00701638">
                          <w:pPr>
                            <w:jc w:val="right"/>
                            <w:rPr>
                              <w:color w:val="250771"/>
                              <w:sz w:val="14"/>
                              <w:szCs w:val="14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ma14="http://schemas.microsoft.com/office/mac/drawingml/2011/main" xmlns:arto="http://schemas.microsoft.com/office/word/2006/arto">
          <w:pict w14:anchorId="056ADB1F">
            <v:shape id="Text Box 7" style="position:absolute;margin-left:-6.35pt;margin-top:-25.55pt;width:198pt;height:36pt;z-index:25165824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" w14:anchorId="553D4C2C">
              <v:textbox>
                <w:txbxContent>
                  <w:p w:rsidRPr="009452CE" w:rsidR="00701638" w:rsidP="00701638" w:rsidRDefault="00701638" w14:paraId="416DE2D0" w14:textId="77777777">
                    <w:pPr>
                      <w:pStyle w:val="BasicParagraph"/>
                      <w:tabs>
                        <w:tab w:val="left" w:pos="227"/>
                      </w:tabs>
                      <w:suppressAutoHyphens/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</w:pPr>
                    <w:r w:rsidRPr="00176F24">
                      <w:rPr>
                        <w:rFonts w:asciiTheme="majorHAnsi" w:hAnsiTheme="majorHAnsi"/>
                        <w:b/>
                        <w:bCs/>
                        <w:color w:val="E10196"/>
                        <w:sz w:val="14"/>
                        <w:szCs w:val="14"/>
                        <w:lang w:val="fr-FR"/>
                      </w:rPr>
                      <w:t>T</w:t>
                    </w: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ab/>
                    </w: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>+44 (0) 18659</w:t>
                    </w:r>
                    <w:r w:rsidR="001B068C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 xml:space="preserve"> </w:t>
                    </w: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>50000</w:t>
                    </w:r>
                  </w:p>
                  <w:p w:rsidRPr="009452CE" w:rsidR="00701638" w:rsidP="00701638" w:rsidRDefault="00701638" w14:paraId="7E4E1635" w14:textId="77777777">
                    <w:pPr>
                      <w:pStyle w:val="BasicParagraph"/>
                      <w:tabs>
                        <w:tab w:val="left" w:pos="227"/>
                      </w:tabs>
                      <w:suppressAutoHyphens/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</w:pPr>
                    <w:r w:rsidRPr="00176F24">
                      <w:rPr>
                        <w:rFonts w:asciiTheme="majorHAnsi" w:hAnsiTheme="majorHAnsi"/>
                        <w:b/>
                        <w:bCs/>
                        <w:color w:val="E10196"/>
                        <w:sz w:val="14"/>
                        <w:szCs w:val="14"/>
                        <w:lang w:val="fr-FR"/>
                      </w:rPr>
                      <w:t>E</w:t>
                    </w: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ab/>
                    </w: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>hello@</w:t>
                    </w:r>
                    <w:r w:rsidRPr="00176F24">
                      <w:rPr>
                        <w:rFonts w:cs="Arial" w:asciiTheme="minorHAnsi" w:hAnsiTheme="minorHAnsi"/>
                        <w:color w:val="auto"/>
                        <w:sz w:val="14"/>
                        <w:szCs w:val="14"/>
                        <w:lang w:val="fr-FR"/>
                      </w:rPr>
                      <w:t>oxfordsciences</w:t>
                    </w: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>.com</w:t>
                    </w:r>
                  </w:p>
                  <w:p w:rsidRPr="009452CE" w:rsidR="00701638" w:rsidP="00701638" w:rsidRDefault="00701638" w14:paraId="0DCE281B" w14:textId="77777777">
                    <w:pPr>
                      <w:pStyle w:val="BasicParagraph"/>
                      <w:tabs>
                        <w:tab w:val="left" w:pos="227"/>
                      </w:tabs>
                      <w:suppressAutoHyphens/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</w:pPr>
                    <w:r>
                      <w:rPr>
                        <w:rFonts w:asciiTheme="majorHAnsi" w:hAnsiTheme="majorHAnsi"/>
                        <w:b/>
                        <w:bCs/>
                        <w:color w:val="E10196"/>
                        <w:sz w:val="14"/>
                        <w:szCs w:val="14"/>
                      </w:rPr>
                      <w:t>W</w:t>
                    </w: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ab/>
                    </w: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>oxfordscience</w:t>
                    </w:r>
                    <w:r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>enterprises</w:t>
                    </w: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>.com</w:t>
                    </w:r>
                  </w:p>
                  <w:p w:rsidRPr="00F03AE2" w:rsidR="00701638" w:rsidP="00701638" w:rsidRDefault="00701638" w14:paraId="672A6659" w14:textId="77777777">
                    <w:pPr>
                      <w:jc w:val="right"/>
                      <w:rPr>
                        <w:color w:val="250771"/>
                        <w:sz w:val="14"/>
                        <w:szCs w:val="14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A77FF7" w14:textId="77777777" w:rsidR="00AE1940" w:rsidRPr="00F015DC" w:rsidRDefault="00AE1940" w:rsidP="00F015DC">
    <w:pPr>
      <w:pStyle w:val="Footer"/>
      <w:rPr>
        <w:color w:val="250771"/>
      </w:rPr>
    </w:pPr>
    <w:r>
      <w:rPr>
        <w:rFonts w:ascii="Arial" w:hAnsi="Arial" w:cs="Arial"/>
        <w:noProof/>
        <w:color w:val="1E284C"/>
        <w:sz w:val="12"/>
        <w:szCs w:val="12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9F32F72" wp14:editId="01702C84">
              <wp:simplePos x="0" y="0"/>
              <wp:positionH relativeFrom="column">
                <wp:posOffset>-80616</wp:posOffset>
              </wp:positionH>
              <wp:positionV relativeFrom="paragraph">
                <wp:posOffset>-324639</wp:posOffset>
              </wp:positionV>
              <wp:extent cx="2514600" cy="457200"/>
              <wp:effectExtent l="0" t="0" r="0" b="0"/>
              <wp:wrapNone/>
              <wp:docPr id="3" name="Text 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46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E3A630A" w14:textId="77777777" w:rsidR="00AE1940" w:rsidRPr="009452CE" w:rsidRDefault="00176F24" w:rsidP="00F015DC">
                          <w:pPr>
                            <w:pStyle w:val="BasicParagraph"/>
                            <w:tabs>
                              <w:tab w:val="left" w:pos="227"/>
                            </w:tabs>
                            <w:suppressAutoHyphens/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</w:pPr>
                          <w:r w:rsidRPr="00176F24">
                            <w:rPr>
                              <w:rFonts w:asciiTheme="majorHAnsi" w:hAnsiTheme="majorHAnsi"/>
                              <w:b/>
                              <w:bCs/>
                              <w:color w:val="E10196"/>
                              <w:sz w:val="14"/>
                              <w:szCs w:val="14"/>
                              <w:lang w:val="fr-FR"/>
                            </w:rPr>
                            <w:t>T</w:t>
                          </w:r>
                          <w:r w:rsidR="00AE1940"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  <w:tab/>
                            <w:t>+44 (0) 1865950000</w:t>
                          </w:r>
                        </w:p>
                        <w:p w14:paraId="50F67855" w14:textId="77777777" w:rsidR="00AE1940" w:rsidRPr="009452CE" w:rsidRDefault="00176F24" w:rsidP="00F015DC">
                          <w:pPr>
                            <w:pStyle w:val="BasicParagraph"/>
                            <w:tabs>
                              <w:tab w:val="left" w:pos="227"/>
                            </w:tabs>
                            <w:suppressAutoHyphens/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</w:pPr>
                          <w:r w:rsidRPr="00176F24">
                            <w:rPr>
                              <w:rFonts w:asciiTheme="majorHAnsi" w:hAnsiTheme="majorHAnsi"/>
                              <w:b/>
                              <w:bCs/>
                              <w:color w:val="E10196"/>
                              <w:sz w:val="14"/>
                              <w:szCs w:val="14"/>
                              <w:lang w:val="fr-FR"/>
                            </w:rPr>
                            <w:t>E</w:t>
                          </w:r>
                          <w:r w:rsidR="00AE1940"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  <w:tab/>
                            <w:t>hello@</w:t>
                          </w:r>
                          <w:r w:rsidR="00AE1940" w:rsidRPr="00176F24">
                            <w:rPr>
                              <w:rFonts w:asciiTheme="minorHAnsi" w:hAnsiTheme="min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  <w:t>oxfordsciences</w:t>
                          </w:r>
                          <w:r w:rsidR="00AE1940"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  <w:t>.com</w:t>
                          </w:r>
                        </w:p>
                        <w:p w14:paraId="1A733EE8" w14:textId="77777777" w:rsidR="00AE1940" w:rsidRPr="009452CE" w:rsidRDefault="00176F24" w:rsidP="00F015DC">
                          <w:pPr>
                            <w:pStyle w:val="BasicParagraph"/>
                            <w:tabs>
                              <w:tab w:val="left" w:pos="227"/>
                            </w:tabs>
                            <w:suppressAutoHyphens/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</w:pPr>
                          <w:r>
                            <w:rPr>
                              <w:rFonts w:asciiTheme="majorHAnsi" w:hAnsiTheme="majorHAnsi"/>
                              <w:b/>
                              <w:bCs/>
                              <w:color w:val="E10196"/>
                              <w:sz w:val="14"/>
                              <w:szCs w:val="14"/>
                            </w:rPr>
                            <w:t>W</w:t>
                          </w:r>
                          <w:r w:rsidR="00AE1940"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  <w:tab/>
                            <w:t>oxfordscience</w:t>
                          </w:r>
                          <w:r w:rsid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  <w:t>enterprises</w:t>
                          </w:r>
                          <w:r w:rsidR="00AE1940"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  <w:lang w:val="fr-FR"/>
                            </w:rPr>
                            <w:t>.com</w:t>
                          </w:r>
                        </w:p>
                        <w:p w14:paraId="5240FE95" w14:textId="77777777" w:rsidR="00AE1940" w:rsidRPr="00F03AE2" w:rsidRDefault="00AE1940" w:rsidP="00F015DC">
                          <w:pPr>
                            <w:jc w:val="right"/>
                            <w:rPr>
                              <w:color w:val="250771"/>
                              <w:sz w:val="14"/>
                              <w:szCs w:val="14"/>
                              <w:lang w:val="fr-FR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ma14="http://schemas.microsoft.com/office/mac/drawingml/2011/main" xmlns:arto="http://schemas.microsoft.com/office/word/2006/arto">
          <w:pict w14:anchorId="2E548147">
            <v:shapetype id="_x0000_t202" coordsize="21600,21600" o:spt="202" path="m,l,21600r21600,l21600,xe" w14:anchorId="79F32F72">
              <v:stroke joinstyle="miter"/>
              <v:path gradientshapeok="t" o:connecttype="rect"/>
            </v:shapetype>
            <v:shape id="Text Box 3" style="position:absolute;margin-left:-6.35pt;margin-top:-25.55pt;width:198pt;height:36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">
              <v:textbox>
                <w:txbxContent>
                  <w:p w:rsidRPr="009452CE" w:rsidR="00AE1940" w:rsidP="00F015DC" w:rsidRDefault="00176F24" w14:paraId="1808FC0E" w14:textId="77777777">
                    <w:pPr>
                      <w:pStyle w:val="BasicParagraph"/>
                      <w:tabs>
                        <w:tab w:val="left" w:pos="227"/>
                      </w:tabs>
                      <w:suppressAutoHyphens/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</w:pPr>
                    <w:r w:rsidRPr="00176F24">
                      <w:rPr>
                        <w:rFonts w:asciiTheme="majorHAnsi" w:hAnsiTheme="majorHAnsi"/>
                        <w:b/>
                        <w:bCs/>
                        <w:color w:val="E10196"/>
                        <w:sz w:val="14"/>
                        <w:szCs w:val="14"/>
                        <w:lang w:val="fr-FR"/>
                      </w:rPr>
                      <w:t>T</w:t>
                    </w:r>
                    <w:r w:rsidRPr="009452CE" w:rsidR="00AE1940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ab/>
                    </w:r>
                    <w:r w:rsidRPr="009452CE" w:rsidR="00AE1940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>+44 (0) 1865950000</w:t>
                    </w:r>
                  </w:p>
                  <w:p w:rsidRPr="009452CE" w:rsidR="00AE1940" w:rsidP="00F015DC" w:rsidRDefault="00176F24" w14:paraId="1D90109B" w14:textId="77777777">
                    <w:pPr>
                      <w:pStyle w:val="BasicParagraph"/>
                      <w:tabs>
                        <w:tab w:val="left" w:pos="227"/>
                      </w:tabs>
                      <w:suppressAutoHyphens/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</w:pPr>
                    <w:r w:rsidRPr="00176F24">
                      <w:rPr>
                        <w:rFonts w:asciiTheme="majorHAnsi" w:hAnsiTheme="majorHAnsi"/>
                        <w:b/>
                        <w:bCs/>
                        <w:color w:val="E10196"/>
                        <w:sz w:val="14"/>
                        <w:szCs w:val="14"/>
                        <w:lang w:val="fr-FR"/>
                      </w:rPr>
                      <w:t>E</w:t>
                    </w:r>
                    <w:r w:rsidRPr="009452CE" w:rsidR="00AE1940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ab/>
                    </w:r>
                    <w:r w:rsidRPr="009452CE" w:rsidR="00AE1940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>hello@</w:t>
                    </w:r>
                    <w:r w:rsidRPr="00176F24" w:rsidR="00AE1940">
                      <w:rPr>
                        <w:rFonts w:cs="Arial" w:asciiTheme="minorHAnsi" w:hAnsiTheme="minorHAnsi"/>
                        <w:color w:val="auto"/>
                        <w:sz w:val="14"/>
                        <w:szCs w:val="14"/>
                        <w:lang w:val="fr-FR"/>
                      </w:rPr>
                      <w:t>oxfordsciences</w:t>
                    </w:r>
                    <w:r w:rsidRPr="009452CE" w:rsidR="00AE1940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>.com</w:t>
                    </w:r>
                  </w:p>
                  <w:p w:rsidRPr="009452CE" w:rsidR="00AE1940" w:rsidP="00F015DC" w:rsidRDefault="00176F24" w14:paraId="3CA6CA25" w14:textId="77777777">
                    <w:pPr>
                      <w:pStyle w:val="BasicParagraph"/>
                      <w:tabs>
                        <w:tab w:val="left" w:pos="227"/>
                      </w:tabs>
                      <w:suppressAutoHyphens/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</w:pPr>
                    <w:r>
                      <w:rPr>
                        <w:rFonts w:asciiTheme="majorHAnsi" w:hAnsiTheme="majorHAnsi"/>
                        <w:b/>
                        <w:bCs/>
                        <w:color w:val="E10196"/>
                        <w:sz w:val="14"/>
                        <w:szCs w:val="14"/>
                      </w:rPr>
                      <w:t>W</w:t>
                    </w:r>
                    <w:r w:rsidRPr="009452CE" w:rsidR="00AE1940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ab/>
                    </w:r>
                    <w:r w:rsidRPr="009452CE" w:rsidR="00AE1940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>oxfordscience</w:t>
                    </w:r>
                    <w:r w:rsid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>enterprises</w:t>
                    </w:r>
                    <w:r w:rsidRPr="009452CE" w:rsidR="00AE1940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  <w:lang w:val="fr-FR"/>
                      </w:rPr>
                      <w:t>.com</w:t>
                    </w:r>
                  </w:p>
                  <w:p w:rsidRPr="00F03AE2" w:rsidR="00AE1940" w:rsidP="00F015DC" w:rsidRDefault="00AE1940" w14:paraId="0A37501D" w14:textId="77777777">
                    <w:pPr>
                      <w:jc w:val="right"/>
                      <w:rPr>
                        <w:color w:val="250771"/>
                        <w:sz w:val="14"/>
                        <w:szCs w:val="14"/>
                        <w:lang w:val="fr-FR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Arial" w:hAnsi="Arial" w:cs="Arial"/>
        <w:noProof/>
        <w:color w:val="1E284C"/>
        <w:sz w:val="12"/>
        <w:szCs w:val="12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4768806C" wp14:editId="0F13791E">
              <wp:simplePos x="0" y="0"/>
              <wp:positionH relativeFrom="column">
                <wp:posOffset>3537585</wp:posOffset>
              </wp:positionH>
              <wp:positionV relativeFrom="paragraph">
                <wp:posOffset>-320675</wp:posOffset>
              </wp:positionV>
              <wp:extent cx="2514600" cy="4572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14600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 xmlns:arto="http://schemas.microsoft.com/office/word/2006/arto"/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0F890FE" w14:textId="77777777" w:rsidR="00E24A7E" w:rsidRPr="00274AB2" w:rsidRDefault="00E24A7E" w:rsidP="00F015DC">
                          <w:pPr>
                            <w:pStyle w:val="BasicParagraph"/>
                            <w:jc w:val="right"/>
                            <w:rPr>
                              <w:rFonts w:asciiTheme="majorHAnsi" w:hAnsiTheme="majorHAnsi" w:cs="Arial"/>
                              <w:color w:val="4CC1B7"/>
                              <w:sz w:val="14"/>
                              <w:szCs w:val="14"/>
                            </w:rPr>
                          </w:pPr>
                          <w:bookmarkStart w:id="0" w:name="_Hlk84604744"/>
                          <w:r w:rsidRPr="00274AB2">
                            <w:rPr>
                              <w:rFonts w:asciiTheme="majorHAnsi" w:hAnsiTheme="majorHAnsi"/>
                              <w:b/>
                              <w:bCs/>
                              <w:color w:val="E10196"/>
                              <w:sz w:val="14"/>
                              <w:szCs w:val="14"/>
                            </w:rPr>
                            <w:t>O</w:t>
                          </w:r>
                          <w:bookmarkEnd w:id="0"/>
                          <w:r w:rsidRPr="00274AB2">
                            <w:rPr>
                              <w:rFonts w:asciiTheme="majorHAnsi" w:hAnsiTheme="majorHAnsi"/>
                              <w:b/>
                              <w:bCs/>
                              <w:color w:val="E10196"/>
                              <w:sz w:val="14"/>
                              <w:szCs w:val="14"/>
                            </w:rPr>
                            <w:t xml:space="preserve">xford </w:t>
                          </w:r>
                          <w:r w:rsidRPr="00176F24">
                            <w:rPr>
                              <w:rFonts w:asciiTheme="minorHAnsi" w:hAnsiTheme="minorHAnsi"/>
                              <w:b/>
                              <w:bCs/>
                              <w:color w:val="E10196"/>
                              <w:sz w:val="14"/>
                              <w:szCs w:val="14"/>
                            </w:rPr>
                            <w:t>Science</w:t>
                          </w:r>
                          <w:r w:rsidRPr="00274AB2">
                            <w:rPr>
                              <w:rFonts w:asciiTheme="majorHAnsi" w:hAnsiTheme="majorHAnsi"/>
                              <w:b/>
                              <w:bCs/>
                              <w:color w:val="E10196"/>
                              <w:sz w:val="14"/>
                              <w:szCs w:val="14"/>
                            </w:rPr>
                            <w:t xml:space="preserve"> Enterprises Plc</w:t>
                          </w:r>
                        </w:p>
                        <w:p w14:paraId="1ADF329F" w14:textId="77777777" w:rsidR="00AE1940" w:rsidRPr="009452CE" w:rsidRDefault="00AE1940" w:rsidP="00F015DC">
                          <w:pPr>
                            <w:pStyle w:val="BasicParagraph"/>
                            <w:jc w:val="right"/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</w:rPr>
                          </w:pPr>
                          <w:r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</w:rPr>
                            <w:t xml:space="preserve">46 </w:t>
                          </w:r>
                          <w:r w:rsidRPr="00176F24">
                            <w:rPr>
                              <w:rFonts w:asciiTheme="minorHAnsi" w:hAnsiTheme="minorHAnsi" w:cs="Arial"/>
                              <w:color w:val="auto"/>
                              <w:sz w:val="14"/>
                              <w:szCs w:val="14"/>
                            </w:rPr>
                            <w:t>Woodstock</w:t>
                          </w:r>
                          <w:r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</w:rPr>
                            <w:t xml:space="preserve"> Road, Oxford, OX2 6HT</w:t>
                          </w:r>
                        </w:p>
                        <w:p w14:paraId="7FA5C923" w14:textId="77777777" w:rsidR="00AE1940" w:rsidRPr="009452CE" w:rsidRDefault="00AE1940" w:rsidP="00F015DC">
                          <w:pPr>
                            <w:pStyle w:val="BasicParagraph"/>
                            <w:jc w:val="right"/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</w:rPr>
                          </w:pPr>
                          <w:r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</w:rPr>
                            <w:t xml:space="preserve">Registered in </w:t>
                          </w:r>
                          <w:r w:rsidRPr="00176F24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</w:rPr>
                            <w:t>England</w:t>
                          </w:r>
                          <w:r w:rsidRPr="009452CE">
                            <w:rPr>
                              <w:rFonts w:asciiTheme="majorHAnsi" w:hAnsiTheme="majorHAnsi" w:cs="Arial"/>
                              <w:color w:val="auto"/>
                              <w:sz w:val="14"/>
                              <w:szCs w:val="14"/>
                            </w:rPr>
                            <w:t xml:space="preserve"> no.09093331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ma14="http://schemas.microsoft.com/office/mac/drawingml/2011/main" xmlns:arto="http://schemas.microsoft.com/office/word/2006/arto">
          <w:pict w14:anchorId="79E07E73">
            <v:shape id="Text Box 2" style="position:absolute;margin-left:278.55pt;margin-top:-25.25pt;width:198pt;height:36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9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" w14:anchorId="4768806C">
              <v:textbox>
                <w:txbxContent>
                  <w:p w:rsidRPr="00274AB2" w:rsidR="00E24A7E" w:rsidP="00F015DC" w:rsidRDefault="00E24A7E" w14:paraId="1FAB16ED" w14:textId="77777777">
                    <w:pPr>
                      <w:pStyle w:val="BasicParagraph"/>
                      <w:jc w:val="right"/>
                      <w:rPr>
                        <w:rFonts w:cs="Arial" w:asciiTheme="majorHAnsi" w:hAnsiTheme="majorHAnsi"/>
                        <w:color w:val="4CC1B7"/>
                        <w:sz w:val="14"/>
                        <w:szCs w:val="14"/>
                      </w:rPr>
                    </w:pPr>
                    <w:r w:rsidRPr="00274AB2">
                      <w:rPr>
                        <w:rFonts w:asciiTheme="majorHAnsi" w:hAnsiTheme="majorHAnsi"/>
                        <w:b/>
                        <w:bCs/>
                        <w:color w:val="E10196"/>
                        <w:sz w:val="14"/>
                        <w:szCs w:val="14"/>
                      </w:rPr>
                      <w:t>O</w:t>
                    </w:r>
                    <w:r w:rsidRPr="00274AB2">
                      <w:rPr>
                        <w:rFonts w:asciiTheme="majorHAnsi" w:hAnsiTheme="majorHAnsi"/>
                        <w:b/>
                        <w:bCs/>
                        <w:color w:val="E10196"/>
                        <w:sz w:val="14"/>
                        <w:szCs w:val="14"/>
                      </w:rPr>
                      <w:t xml:space="preserve">xford </w:t>
                    </w:r>
                    <w:r w:rsidRPr="00176F24">
                      <w:rPr>
                        <w:rFonts w:asciiTheme="minorHAnsi" w:hAnsiTheme="minorHAnsi"/>
                        <w:b/>
                        <w:bCs/>
                        <w:color w:val="E10196"/>
                        <w:sz w:val="14"/>
                        <w:szCs w:val="14"/>
                      </w:rPr>
                      <w:t>Science</w:t>
                    </w:r>
                    <w:r w:rsidRPr="00274AB2">
                      <w:rPr>
                        <w:rFonts w:asciiTheme="majorHAnsi" w:hAnsiTheme="majorHAnsi"/>
                        <w:b/>
                        <w:bCs/>
                        <w:color w:val="E10196"/>
                        <w:sz w:val="14"/>
                        <w:szCs w:val="14"/>
                      </w:rPr>
                      <w:t xml:space="preserve"> Enterprises Plc</w:t>
                    </w:r>
                  </w:p>
                  <w:p w:rsidRPr="009452CE" w:rsidR="00AE1940" w:rsidP="00F015DC" w:rsidRDefault="00AE1940" w14:paraId="1008F872" w14:textId="77777777">
                    <w:pPr>
                      <w:pStyle w:val="BasicParagraph"/>
                      <w:jc w:val="right"/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</w:rPr>
                    </w:pP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</w:rPr>
                      <w:t xml:space="preserve">46 </w:t>
                    </w:r>
                    <w:r w:rsidRPr="00176F24">
                      <w:rPr>
                        <w:rFonts w:cs="Arial" w:asciiTheme="minorHAnsi" w:hAnsiTheme="minorHAnsi"/>
                        <w:color w:val="auto"/>
                        <w:sz w:val="14"/>
                        <w:szCs w:val="14"/>
                      </w:rPr>
                      <w:t>Woodstock</w:t>
                    </w: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</w:rPr>
                      <w:t xml:space="preserve"> Road, Oxford, OX2 6HT</w:t>
                    </w:r>
                  </w:p>
                  <w:p w:rsidRPr="009452CE" w:rsidR="00AE1940" w:rsidP="00F015DC" w:rsidRDefault="00AE1940" w14:paraId="2CD15AE2" w14:textId="77777777">
                    <w:pPr>
                      <w:pStyle w:val="BasicParagraph"/>
                      <w:jc w:val="right"/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</w:rPr>
                    </w:pP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</w:rPr>
                      <w:t xml:space="preserve">Registered in </w:t>
                    </w:r>
                    <w:r w:rsidRPr="00176F24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</w:rPr>
                      <w:t>England</w:t>
                    </w:r>
                    <w:r w:rsidRPr="009452CE">
                      <w:rPr>
                        <w:rFonts w:cs="Arial" w:asciiTheme="majorHAnsi" w:hAnsiTheme="majorHAnsi"/>
                        <w:color w:val="auto"/>
                        <w:sz w:val="14"/>
                        <w:szCs w:val="14"/>
                      </w:rPr>
                      <w:t xml:space="preserve"> no.09093331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3D8423" w14:textId="77777777" w:rsidR="00B047E9" w:rsidRDefault="00B047E9">
      <w:r>
        <w:separator/>
      </w:r>
    </w:p>
  </w:footnote>
  <w:footnote w:type="continuationSeparator" w:id="0">
    <w:p w14:paraId="3AFC7EC7" w14:textId="77777777" w:rsidR="00B047E9" w:rsidRDefault="00B047E9">
      <w:r>
        <w:continuationSeparator/>
      </w:r>
    </w:p>
  </w:footnote>
  <w:footnote w:type="continuationNotice" w:id="1">
    <w:p w14:paraId="07CD11A5" w14:textId="77777777" w:rsidR="00B047E9" w:rsidRDefault="00B047E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73A7D" w14:textId="77777777" w:rsidR="00AE1940" w:rsidRDefault="0046101C" w:rsidP="00D5566C">
    <w:pPr>
      <w:pStyle w:val="Header"/>
      <w:jc w:val="center"/>
    </w:pPr>
    <w:r>
      <w:rPr>
        <w:noProof/>
      </w:rPr>
      <w:drawing>
        <wp:anchor distT="0" distB="0" distL="114300" distR="114300" simplePos="0" relativeHeight="251658244" behindDoc="1" locked="0" layoutInCell="1" allowOverlap="1" wp14:anchorId="26F53CC9" wp14:editId="4B39686F">
          <wp:simplePos x="0" y="0"/>
          <wp:positionH relativeFrom="column">
            <wp:posOffset>4599305</wp:posOffset>
          </wp:positionH>
          <wp:positionV relativeFrom="paragraph">
            <wp:posOffset>-149225</wp:posOffset>
          </wp:positionV>
          <wp:extent cx="1657350" cy="539750"/>
          <wp:effectExtent l="0" t="0" r="0" b="0"/>
          <wp:wrapTight wrapText="bothSides">
            <wp:wrapPolygon edited="0">
              <wp:start x="3145" y="2033"/>
              <wp:lineTo x="1324" y="9148"/>
              <wp:lineTo x="1324" y="11689"/>
              <wp:lineTo x="2979" y="19313"/>
              <wp:lineTo x="18372" y="19313"/>
              <wp:lineTo x="18703" y="18296"/>
              <wp:lineTo x="20193" y="12198"/>
              <wp:lineTo x="20359" y="10165"/>
              <wp:lineTo x="19862" y="7624"/>
              <wp:lineTo x="18372" y="2033"/>
              <wp:lineTo x="3145" y="2033"/>
            </wp:wrapPolygon>
          </wp:wrapTight>
          <wp:docPr id="12" name="Picture 12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57350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209C9">
      <w:tab/>
    </w:r>
    <w:r w:rsidR="00C209C9"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3AC61" w14:textId="77777777" w:rsidR="00AE1940" w:rsidRDefault="00AE1940" w:rsidP="00F015DC">
    <w:pPr>
      <w:pStyle w:val="Header"/>
      <w:jc w:val="center"/>
    </w:pPr>
    <w:r>
      <w:t xml:space="preserve">                                                                                     </w:t>
    </w:r>
    <w:r w:rsidR="009452CE">
      <w:rPr>
        <w:noProof/>
      </w:rPr>
      <w:drawing>
        <wp:inline distT="0" distB="0" distL="0" distR="0" wp14:anchorId="386430A0" wp14:editId="76AA2FA8">
          <wp:extent cx="1657350" cy="540157"/>
          <wp:effectExtent l="0" t="0" r="0" b="0"/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6873" cy="5595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97841"/>
    <w:multiLevelType w:val="hybridMultilevel"/>
    <w:tmpl w:val="45AC4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275321"/>
    <w:multiLevelType w:val="hybridMultilevel"/>
    <w:tmpl w:val="81809FFC"/>
    <w:lvl w:ilvl="0" w:tplc="F574EC4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F370A708" w:tentative="1">
      <w:start w:val="1"/>
      <w:numFmt w:val="lowerLetter"/>
      <w:lvlText w:val="%2."/>
      <w:lvlJc w:val="left"/>
      <w:pPr>
        <w:ind w:left="1440" w:hanging="360"/>
      </w:pPr>
    </w:lvl>
    <w:lvl w:ilvl="2" w:tplc="4B4CF7D4" w:tentative="1">
      <w:start w:val="1"/>
      <w:numFmt w:val="lowerRoman"/>
      <w:lvlText w:val="%3."/>
      <w:lvlJc w:val="right"/>
      <w:pPr>
        <w:ind w:left="2160" w:hanging="180"/>
      </w:pPr>
    </w:lvl>
    <w:lvl w:ilvl="3" w:tplc="06346C20" w:tentative="1">
      <w:start w:val="1"/>
      <w:numFmt w:val="decimal"/>
      <w:lvlText w:val="%4."/>
      <w:lvlJc w:val="left"/>
      <w:pPr>
        <w:ind w:left="2880" w:hanging="360"/>
      </w:pPr>
    </w:lvl>
    <w:lvl w:ilvl="4" w:tplc="7BDC075A" w:tentative="1">
      <w:start w:val="1"/>
      <w:numFmt w:val="lowerLetter"/>
      <w:lvlText w:val="%5."/>
      <w:lvlJc w:val="left"/>
      <w:pPr>
        <w:ind w:left="3600" w:hanging="360"/>
      </w:pPr>
    </w:lvl>
    <w:lvl w:ilvl="5" w:tplc="79FEA9EC" w:tentative="1">
      <w:start w:val="1"/>
      <w:numFmt w:val="lowerRoman"/>
      <w:lvlText w:val="%6."/>
      <w:lvlJc w:val="right"/>
      <w:pPr>
        <w:ind w:left="4320" w:hanging="180"/>
      </w:pPr>
    </w:lvl>
    <w:lvl w:ilvl="6" w:tplc="4BD83648" w:tentative="1">
      <w:start w:val="1"/>
      <w:numFmt w:val="decimal"/>
      <w:lvlText w:val="%7."/>
      <w:lvlJc w:val="left"/>
      <w:pPr>
        <w:ind w:left="5040" w:hanging="360"/>
      </w:pPr>
    </w:lvl>
    <w:lvl w:ilvl="7" w:tplc="F9B2DC7A" w:tentative="1">
      <w:start w:val="1"/>
      <w:numFmt w:val="lowerLetter"/>
      <w:lvlText w:val="%8."/>
      <w:lvlJc w:val="left"/>
      <w:pPr>
        <w:ind w:left="5760" w:hanging="360"/>
      </w:pPr>
    </w:lvl>
    <w:lvl w:ilvl="8" w:tplc="F6AA9B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5434C6"/>
    <w:multiLevelType w:val="multilevel"/>
    <w:tmpl w:val="885E12A2"/>
    <w:numStyleLink w:val="ImportedStyle1"/>
  </w:abstractNum>
  <w:abstractNum w:abstractNumId="3" w15:restartNumberingAfterBreak="0">
    <w:nsid w:val="48553649"/>
    <w:multiLevelType w:val="hybridMultilevel"/>
    <w:tmpl w:val="2AAC851A"/>
    <w:lvl w:ilvl="0" w:tplc="0FB6258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6BE25DF8" w:tentative="1">
      <w:start w:val="1"/>
      <w:numFmt w:val="lowerLetter"/>
      <w:lvlText w:val="%2."/>
      <w:lvlJc w:val="left"/>
      <w:pPr>
        <w:ind w:left="1440" w:hanging="360"/>
      </w:pPr>
    </w:lvl>
    <w:lvl w:ilvl="2" w:tplc="4CE2D540" w:tentative="1">
      <w:start w:val="1"/>
      <w:numFmt w:val="lowerRoman"/>
      <w:lvlText w:val="%3."/>
      <w:lvlJc w:val="right"/>
      <w:pPr>
        <w:ind w:left="2160" w:hanging="180"/>
      </w:pPr>
    </w:lvl>
    <w:lvl w:ilvl="3" w:tplc="AF7224A2" w:tentative="1">
      <w:start w:val="1"/>
      <w:numFmt w:val="decimal"/>
      <w:lvlText w:val="%4."/>
      <w:lvlJc w:val="left"/>
      <w:pPr>
        <w:ind w:left="2880" w:hanging="360"/>
      </w:pPr>
    </w:lvl>
    <w:lvl w:ilvl="4" w:tplc="C5CCB86A" w:tentative="1">
      <w:start w:val="1"/>
      <w:numFmt w:val="lowerLetter"/>
      <w:lvlText w:val="%5."/>
      <w:lvlJc w:val="left"/>
      <w:pPr>
        <w:ind w:left="3600" w:hanging="360"/>
      </w:pPr>
    </w:lvl>
    <w:lvl w:ilvl="5" w:tplc="6A7EFB12" w:tentative="1">
      <w:start w:val="1"/>
      <w:numFmt w:val="lowerRoman"/>
      <w:lvlText w:val="%6."/>
      <w:lvlJc w:val="right"/>
      <w:pPr>
        <w:ind w:left="4320" w:hanging="180"/>
      </w:pPr>
    </w:lvl>
    <w:lvl w:ilvl="6" w:tplc="9804407E" w:tentative="1">
      <w:start w:val="1"/>
      <w:numFmt w:val="decimal"/>
      <w:lvlText w:val="%7."/>
      <w:lvlJc w:val="left"/>
      <w:pPr>
        <w:ind w:left="5040" w:hanging="360"/>
      </w:pPr>
    </w:lvl>
    <w:lvl w:ilvl="7" w:tplc="A6ACC072" w:tentative="1">
      <w:start w:val="1"/>
      <w:numFmt w:val="lowerLetter"/>
      <w:lvlText w:val="%8."/>
      <w:lvlJc w:val="left"/>
      <w:pPr>
        <w:ind w:left="5760" w:hanging="360"/>
      </w:pPr>
    </w:lvl>
    <w:lvl w:ilvl="8" w:tplc="543873C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026023"/>
    <w:multiLevelType w:val="hybridMultilevel"/>
    <w:tmpl w:val="EAA8AEAC"/>
    <w:lvl w:ilvl="0" w:tplc="3B6E468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A5085EC" w:tentative="1">
      <w:start w:val="1"/>
      <w:numFmt w:val="lowerLetter"/>
      <w:lvlText w:val="%2."/>
      <w:lvlJc w:val="left"/>
      <w:pPr>
        <w:ind w:left="1440" w:hanging="360"/>
      </w:pPr>
    </w:lvl>
    <w:lvl w:ilvl="2" w:tplc="307C7C4C" w:tentative="1">
      <w:start w:val="1"/>
      <w:numFmt w:val="lowerRoman"/>
      <w:lvlText w:val="%3."/>
      <w:lvlJc w:val="right"/>
      <w:pPr>
        <w:ind w:left="2160" w:hanging="180"/>
      </w:pPr>
    </w:lvl>
    <w:lvl w:ilvl="3" w:tplc="0C186CC6" w:tentative="1">
      <w:start w:val="1"/>
      <w:numFmt w:val="decimal"/>
      <w:lvlText w:val="%4."/>
      <w:lvlJc w:val="left"/>
      <w:pPr>
        <w:ind w:left="2880" w:hanging="360"/>
      </w:pPr>
    </w:lvl>
    <w:lvl w:ilvl="4" w:tplc="548AADFA" w:tentative="1">
      <w:start w:val="1"/>
      <w:numFmt w:val="lowerLetter"/>
      <w:lvlText w:val="%5."/>
      <w:lvlJc w:val="left"/>
      <w:pPr>
        <w:ind w:left="3600" w:hanging="360"/>
      </w:pPr>
    </w:lvl>
    <w:lvl w:ilvl="5" w:tplc="E7B246D6" w:tentative="1">
      <w:start w:val="1"/>
      <w:numFmt w:val="lowerRoman"/>
      <w:lvlText w:val="%6."/>
      <w:lvlJc w:val="right"/>
      <w:pPr>
        <w:ind w:left="4320" w:hanging="180"/>
      </w:pPr>
    </w:lvl>
    <w:lvl w:ilvl="6" w:tplc="CD76BA92" w:tentative="1">
      <w:start w:val="1"/>
      <w:numFmt w:val="decimal"/>
      <w:lvlText w:val="%7."/>
      <w:lvlJc w:val="left"/>
      <w:pPr>
        <w:ind w:left="5040" w:hanging="360"/>
      </w:pPr>
    </w:lvl>
    <w:lvl w:ilvl="7" w:tplc="EA0695A0" w:tentative="1">
      <w:start w:val="1"/>
      <w:numFmt w:val="lowerLetter"/>
      <w:lvlText w:val="%8."/>
      <w:lvlJc w:val="left"/>
      <w:pPr>
        <w:ind w:left="5760" w:hanging="360"/>
      </w:pPr>
    </w:lvl>
    <w:lvl w:ilvl="8" w:tplc="B3F43DE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9A7260F"/>
    <w:multiLevelType w:val="hybridMultilevel"/>
    <w:tmpl w:val="B196509E"/>
    <w:lvl w:ilvl="0" w:tplc="08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B2D1F2F"/>
    <w:multiLevelType w:val="multilevel"/>
    <w:tmpl w:val="885E12A2"/>
    <w:styleLink w:val="ImportedStyle1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/>
        <w:b/>
        <w:bCs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Letter"/>
      <w:lvlText w:val="(%3)"/>
      <w:lvlJc w:val="left"/>
      <w:pPr>
        <w:ind w:left="1559" w:hanging="56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lowerRoman"/>
      <w:lvlText w:val="(%4)"/>
      <w:lvlJc w:val="left"/>
      <w:pPr>
        <w:ind w:left="2268" w:hanging="567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upperLetter"/>
      <w:lvlText w:val="(%5)"/>
      <w:lvlJc w:val="left"/>
      <w:pPr>
        <w:ind w:left="288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decimal"/>
      <w:lvlText w:val="%6."/>
      <w:lvlJc w:val="left"/>
      <w:pPr>
        <w:ind w:left="360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decimal"/>
      <w:lvlText w:val="%7."/>
      <w:lvlJc w:val="left"/>
      <w:pPr>
        <w:ind w:left="432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lvlText w:val="%8."/>
      <w:lvlJc w:val="left"/>
      <w:pPr>
        <w:ind w:left="504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decimal"/>
      <w:lvlText w:val="%9."/>
      <w:lvlJc w:val="left"/>
      <w:pPr>
        <w:ind w:left="5760" w:hanging="720"/>
      </w:pPr>
      <w:rPr>
        <w:rFonts w:ascii="Times New Roman" w:eastAsia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abstractNum w:abstractNumId="7" w15:restartNumberingAfterBreak="0">
    <w:nsid w:val="638F27D3"/>
    <w:multiLevelType w:val="hybridMultilevel"/>
    <w:tmpl w:val="22522E2A"/>
    <w:lvl w:ilvl="0" w:tplc="E878EE42">
      <w:numFmt w:val="bullet"/>
      <w:lvlText w:val="-"/>
      <w:lvlJc w:val="left"/>
      <w:pPr>
        <w:ind w:left="720" w:hanging="360"/>
      </w:pPr>
      <w:rPr>
        <w:rFonts w:ascii="Tahoma" w:eastAsia="Times New Roman" w:hAnsi="Tahoma" w:cs="Tahoma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35603D"/>
    <w:multiLevelType w:val="hybridMultilevel"/>
    <w:tmpl w:val="7A882F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7765510">
    <w:abstractNumId w:val="5"/>
  </w:num>
  <w:num w:numId="2" w16cid:durableId="1245266240">
    <w:abstractNumId w:val="7"/>
  </w:num>
  <w:num w:numId="3" w16cid:durableId="1792551964">
    <w:abstractNumId w:val="8"/>
  </w:num>
  <w:num w:numId="4" w16cid:durableId="1272516706">
    <w:abstractNumId w:val="0"/>
  </w:num>
  <w:num w:numId="5" w16cid:durableId="1578707512">
    <w:abstractNumId w:val="6"/>
  </w:num>
  <w:num w:numId="6" w16cid:durableId="1061446323">
    <w:abstractNumId w:val="2"/>
  </w:num>
  <w:num w:numId="7" w16cid:durableId="622612864">
    <w:abstractNumId w:val="4"/>
  </w:num>
  <w:num w:numId="8" w16cid:durableId="1802457260">
    <w:abstractNumId w:val="3"/>
  </w:num>
  <w:num w:numId="9" w16cid:durableId="1041706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hideSpellingErrors/>
  <w:hideGrammaticalError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displayVerticalDrawingGridEvery w:val="2"/>
  <w:noPunctuationKerning/>
  <w:characterSpacingControl w:val="doNotCompress"/>
  <w:hdrShapeDefaults>
    <o:shapedefaults v:ext="edit" spidmax="2050" o:allowoverlap="f" fill="f" fillcolor="white" stroke="f">
      <v:fill color="white" on="f"/>
      <v:stroke on="f"/>
      <v:textbox inset="0,0,0,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CD0"/>
    <w:rsid w:val="0000660F"/>
    <w:rsid w:val="00025B59"/>
    <w:rsid w:val="00032814"/>
    <w:rsid w:val="00036AEC"/>
    <w:rsid w:val="00044C78"/>
    <w:rsid w:val="000503FE"/>
    <w:rsid w:val="000562B5"/>
    <w:rsid w:val="00057EE2"/>
    <w:rsid w:val="000611A5"/>
    <w:rsid w:val="0006230A"/>
    <w:rsid w:val="000628F2"/>
    <w:rsid w:val="00063A84"/>
    <w:rsid w:val="00064686"/>
    <w:rsid w:val="00085B8B"/>
    <w:rsid w:val="000876F3"/>
    <w:rsid w:val="000A74FE"/>
    <w:rsid w:val="000B335A"/>
    <w:rsid w:val="000B3D8E"/>
    <w:rsid w:val="000C1033"/>
    <w:rsid w:val="000C1E0E"/>
    <w:rsid w:val="000C257B"/>
    <w:rsid w:val="000C4E77"/>
    <w:rsid w:val="000C5E72"/>
    <w:rsid w:val="000D70A9"/>
    <w:rsid w:val="000E58B9"/>
    <w:rsid w:val="000E7243"/>
    <w:rsid w:val="000F5DB4"/>
    <w:rsid w:val="0010066B"/>
    <w:rsid w:val="00101B7E"/>
    <w:rsid w:val="0010293B"/>
    <w:rsid w:val="00111CA3"/>
    <w:rsid w:val="001120DA"/>
    <w:rsid w:val="00113F32"/>
    <w:rsid w:val="00126D6C"/>
    <w:rsid w:val="00144163"/>
    <w:rsid w:val="00144F26"/>
    <w:rsid w:val="00146C59"/>
    <w:rsid w:val="00152F06"/>
    <w:rsid w:val="00155BCD"/>
    <w:rsid w:val="00163379"/>
    <w:rsid w:val="001735BA"/>
    <w:rsid w:val="00174473"/>
    <w:rsid w:val="00176F24"/>
    <w:rsid w:val="00180223"/>
    <w:rsid w:val="00194CA6"/>
    <w:rsid w:val="001A0FA6"/>
    <w:rsid w:val="001A1C59"/>
    <w:rsid w:val="001A79CD"/>
    <w:rsid w:val="001B0084"/>
    <w:rsid w:val="001B068C"/>
    <w:rsid w:val="001C1110"/>
    <w:rsid w:val="001C1A07"/>
    <w:rsid w:val="001C3ED9"/>
    <w:rsid w:val="001C4349"/>
    <w:rsid w:val="001C6071"/>
    <w:rsid w:val="001D04CA"/>
    <w:rsid w:val="001E24F0"/>
    <w:rsid w:val="001E7B74"/>
    <w:rsid w:val="001F1898"/>
    <w:rsid w:val="001F56F2"/>
    <w:rsid w:val="0020311E"/>
    <w:rsid w:val="00206640"/>
    <w:rsid w:val="0022013D"/>
    <w:rsid w:val="00233F61"/>
    <w:rsid w:val="00236B27"/>
    <w:rsid w:val="002446F0"/>
    <w:rsid w:val="00253C0A"/>
    <w:rsid w:val="00253E12"/>
    <w:rsid w:val="00257EBD"/>
    <w:rsid w:val="0026245C"/>
    <w:rsid w:val="00274AB2"/>
    <w:rsid w:val="0028730E"/>
    <w:rsid w:val="002A4DDB"/>
    <w:rsid w:val="002C759E"/>
    <w:rsid w:val="002D104E"/>
    <w:rsid w:val="002E1DF8"/>
    <w:rsid w:val="002E228C"/>
    <w:rsid w:val="002E62D3"/>
    <w:rsid w:val="002E733E"/>
    <w:rsid w:val="002F5646"/>
    <w:rsid w:val="002F750E"/>
    <w:rsid w:val="00312990"/>
    <w:rsid w:val="00325917"/>
    <w:rsid w:val="00326835"/>
    <w:rsid w:val="0033055F"/>
    <w:rsid w:val="00333056"/>
    <w:rsid w:val="003432E8"/>
    <w:rsid w:val="003466CD"/>
    <w:rsid w:val="00354D74"/>
    <w:rsid w:val="0035511E"/>
    <w:rsid w:val="0035660B"/>
    <w:rsid w:val="00357522"/>
    <w:rsid w:val="0036305C"/>
    <w:rsid w:val="003668A4"/>
    <w:rsid w:val="00371684"/>
    <w:rsid w:val="0038450E"/>
    <w:rsid w:val="00385CD8"/>
    <w:rsid w:val="00385D00"/>
    <w:rsid w:val="00392C6C"/>
    <w:rsid w:val="003B15AE"/>
    <w:rsid w:val="003B4F97"/>
    <w:rsid w:val="003B72A6"/>
    <w:rsid w:val="003B77CB"/>
    <w:rsid w:val="003C3A1F"/>
    <w:rsid w:val="003C57D6"/>
    <w:rsid w:val="003D4F6A"/>
    <w:rsid w:val="003D62D2"/>
    <w:rsid w:val="003D67ED"/>
    <w:rsid w:val="003D7C41"/>
    <w:rsid w:val="003F5439"/>
    <w:rsid w:val="00402399"/>
    <w:rsid w:val="00402ADD"/>
    <w:rsid w:val="00405494"/>
    <w:rsid w:val="00410943"/>
    <w:rsid w:val="00413B5D"/>
    <w:rsid w:val="00417396"/>
    <w:rsid w:val="00421402"/>
    <w:rsid w:val="004237BC"/>
    <w:rsid w:val="004401EA"/>
    <w:rsid w:val="00440272"/>
    <w:rsid w:val="00442341"/>
    <w:rsid w:val="004467C8"/>
    <w:rsid w:val="004504F6"/>
    <w:rsid w:val="00454CD1"/>
    <w:rsid w:val="00457493"/>
    <w:rsid w:val="0046101C"/>
    <w:rsid w:val="00463CAE"/>
    <w:rsid w:val="004655CA"/>
    <w:rsid w:val="00473BD8"/>
    <w:rsid w:val="004756B0"/>
    <w:rsid w:val="004756CF"/>
    <w:rsid w:val="004778BC"/>
    <w:rsid w:val="00487216"/>
    <w:rsid w:val="00493D03"/>
    <w:rsid w:val="00494659"/>
    <w:rsid w:val="00494729"/>
    <w:rsid w:val="00496336"/>
    <w:rsid w:val="00496CF8"/>
    <w:rsid w:val="004A183C"/>
    <w:rsid w:val="004A6A1E"/>
    <w:rsid w:val="004B21DD"/>
    <w:rsid w:val="004C22F3"/>
    <w:rsid w:val="004C69E2"/>
    <w:rsid w:val="004D403F"/>
    <w:rsid w:val="004E1B97"/>
    <w:rsid w:val="004E74A0"/>
    <w:rsid w:val="004F21F3"/>
    <w:rsid w:val="00514338"/>
    <w:rsid w:val="005228AF"/>
    <w:rsid w:val="00522DE4"/>
    <w:rsid w:val="00526CDB"/>
    <w:rsid w:val="0053047C"/>
    <w:rsid w:val="00533C7A"/>
    <w:rsid w:val="00534DE1"/>
    <w:rsid w:val="00535482"/>
    <w:rsid w:val="0053680C"/>
    <w:rsid w:val="00537398"/>
    <w:rsid w:val="00537895"/>
    <w:rsid w:val="00540D15"/>
    <w:rsid w:val="00547B39"/>
    <w:rsid w:val="005504B7"/>
    <w:rsid w:val="0055433F"/>
    <w:rsid w:val="0056304C"/>
    <w:rsid w:val="00567A10"/>
    <w:rsid w:val="0057633E"/>
    <w:rsid w:val="00591621"/>
    <w:rsid w:val="005917D5"/>
    <w:rsid w:val="0059220B"/>
    <w:rsid w:val="00596DC9"/>
    <w:rsid w:val="005A064A"/>
    <w:rsid w:val="005A1D53"/>
    <w:rsid w:val="005A49CD"/>
    <w:rsid w:val="005A532C"/>
    <w:rsid w:val="005B1296"/>
    <w:rsid w:val="005B5342"/>
    <w:rsid w:val="005C54BE"/>
    <w:rsid w:val="005C6758"/>
    <w:rsid w:val="005D059B"/>
    <w:rsid w:val="005D427D"/>
    <w:rsid w:val="005D4499"/>
    <w:rsid w:val="005D5559"/>
    <w:rsid w:val="005D7E6D"/>
    <w:rsid w:val="005E4C80"/>
    <w:rsid w:val="0060627F"/>
    <w:rsid w:val="006254C0"/>
    <w:rsid w:val="00626BD9"/>
    <w:rsid w:val="00627918"/>
    <w:rsid w:val="0064192A"/>
    <w:rsid w:val="006532C6"/>
    <w:rsid w:val="00654301"/>
    <w:rsid w:val="00670F53"/>
    <w:rsid w:val="006724C3"/>
    <w:rsid w:val="00672853"/>
    <w:rsid w:val="00674F0B"/>
    <w:rsid w:val="00674F99"/>
    <w:rsid w:val="006866DB"/>
    <w:rsid w:val="006D18DC"/>
    <w:rsid w:val="006F1374"/>
    <w:rsid w:val="006F20FD"/>
    <w:rsid w:val="006F37A3"/>
    <w:rsid w:val="00701638"/>
    <w:rsid w:val="00702445"/>
    <w:rsid w:val="00703A51"/>
    <w:rsid w:val="007258AE"/>
    <w:rsid w:val="00737398"/>
    <w:rsid w:val="00750041"/>
    <w:rsid w:val="00754896"/>
    <w:rsid w:val="00760083"/>
    <w:rsid w:val="00763E14"/>
    <w:rsid w:val="0078570C"/>
    <w:rsid w:val="007869E9"/>
    <w:rsid w:val="00796AB9"/>
    <w:rsid w:val="007A2A62"/>
    <w:rsid w:val="007B2B61"/>
    <w:rsid w:val="007B6BBF"/>
    <w:rsid w:val="007C41E0"/>
    <w:rsid w:val="007C531F"/>
    <w:rsid w:val="007D1157"/>
    <w:rsid w:val="007D33A6"/>
    <w:rsid w:val="007E31AF"/>
    <w:rsid w:val="007E3B92"/>
    <w:rsid w:val="007E45A9"/>
    <w:rsid w:val="007F02AE"/>
    <w:rsid w:val="007F05A7"/>
    <w:rsid w:val="007F1E5B"/>
    <w:rsid w:val="007F370C"/>
    <w:rsid w:val="0080001E"/>
    <w:rsid w:val="008052E5"/>
    <w:rsid w:val="00812EE1"/>
    <w:rsid w:val="00817169"/>
    <w:rsid w:val="008204E1"/>
    <w:rsid w:val="008218A0"/>
    <w:rsid w:val="00826974"/>
    <w:rsid w:val="00835BAD"/>
    <w:rsid w:val="00836269"/>
    <w:rsid w:val="0084107E"/>
    <w:rsid w:val="0084320E"/>
    <w:rsid w:val="00856B7F"/>
    <w:rsid w:val="0086403F"/>
    <w:rsid w:val="00877EA0"/>
    <w:rsid w:val="008805A0"/>
    <w:rsid w:val="00880D89"/>
    <w:rsid w:val="00882398"/>
    <w:rsid w:val="008A1F0E"/>
    <w:rsid w:val="008A2232"/>
    <w:rsid w:val="008B507E"/>
    <w:rsid w:val="008B5E79"/>
    <w:rsid w:val="008C05B4"/>
    <w:rsid w:val="008C648F"/>
    <w:rsid w:val="008C70B0"/>
    <w:rsid w:val="008C7F66"/>
    <w:rsid w:val="008E4CD0"/>
    <w:rsid w:val="008F49E8"/>
    <w:rsid w:val="009068D6"/>
    <w:rsid w:val="0091234B"/>
    <w:rsid w:val="009162CF"/>
    <w:rsid w:val="00920B8B"/>
    <w:rsid w:val="00920FA4"/>
    <w:rsid w:val="00931DC1"/>
    <w:rsid w:val="00934611"/>
    <w:rsid w:val="00942ED7"/>
    <w:rsid w:val="009452CE"/>
    <w:rsid w:val="009523B3"/>
    <w:rsid w:val="00953BE9"/>
    <w:rsid w:val="00957C87"/>
    <w:rsid w:val="00960128"/>
    <w:rsid w:val="00961137"/>
    <w:rsid w:val="00970C11"/>
    <w:rsid w:val="00981D74"/>
    <w:rsid w:val="009A312A"/>
    <w:rsid w:val="009B1466"/>
    <w:rsid w:val="009B17C1"/>
    <w:rsid w:val="009B19A3"/>
    <w:rsid w:val="009E6110"/>
    <w:rsid w:val="009F4872"/>
    <w:rsid w:val="00A003E6"/>
    <w:rsid w:val="00A00AC9"/>
    <w:rsid w:val="00A13918"/>
    <w:rsid w:val="00A228DB"/>
    <w:rsid w:val="00A32902"/>
    <w:rsid w:val="00A35CB8"/>
    <w:rsid w:val="00A56BE0"/>
    <w:rsid w:val="00A60D45"/>
    <w:rsid w:val="00A678ED"/>
    <w:rsid w:val="00A72A63"/>
    <w:rsid w:val="00A753A5"/>
    <w:rsid w:val="00A80DAE"/>
    <w:rsid w:val="00A93026"/>
    <w:rsid w:val="00AC068A"/>
    <w:rsid w:val="00AD3D1C"/>
    <w:rsid w:val="00AE1940"/>
    <w:rsid w:val="00AE5FF2"/>
    <w:rsid w:val="00B00563"/>
    <w:rsid w:val="00B01BC1"/>
    <w:rsid w:val="00B047E9"/>
    <w:rsid w:val="00B05C9B"/>
    <w:rsid w:val="00B11C32"/>
    <w:rsid w:val="00B15865"/>
    <w:rsid w:val="00B206D9"/>
    <w:rsid w:val="00B27E63"/>
    <w:rsid w:val="00B3573E"/>
    <w:rsid w:val="00B43470"/>
    <w:rsid w:val="00B437B7"/>
    <w:rsid w:val="00B454DC"/>
    <w:rsid w:val="00B556F9"/>
    <w:rsid w:val="00B565F6"/>
    <w:rsid w:val="00B81825"/>
    <w:rsid w:val="00B90B7D"/>
    <w:rsid w:val="00BA2133"/>
    <w:rsid w:val="00BA7BB5"/>
    <w:rsid w:val="00BB4D41"/>
    <w:rsid w:val="00BC0E00"/>
    <w:rsid w:val="00BC42EE"/>
    <w:rsid w:val="00BC5C0D"/>
    <w:rsid w:val="00BD3F36"/>
    <w:rsid w:val="00BD4175"/>
    <w:rsid w:val="00BE0114"/>
    <w:rsid w:val="00BE0AFF"/>
    <w:rsid w:val="00BE0FFF"/>
    <w:rsid w:val="00BE5116"/>
    <w:rsid w:val="00BF628C"/>
    <w:rsid w:val="00C00395"/>
    <w:rsid w:val="00C032D0"/>
    <w:rsid w:val="00C050D9"/>
    <w:rsid w:val="00C11569"/>
    <w:rsid w:val="00C140A8"/>
    <w:rsid w:val="00C15435"/>
    <w:rsid w:val="00C206DF"/>
    <w:rsid w:val="00C209C9"/>
    <w:rsid w:val="00C40D3E"/>
    <w:rsid w:val="00C469DE"/>
    <w:rsid w:val="00C556AB"/>
    <w:rsid w:val="00C66F76"/>
    <w:rsid w:val="00C67CCF"/>
    <w:rsid w:val="00C71C2F"/>
    <w:rsid w:val="00C74052"/>
    <w:rsid w:val="00C97256"/>
    <w:rsid w:val="00CA150F"/>
    <w:rsid w:val="00CB3C20"/>
    <w:rsid w:val="00CC237C"/>
    <w:rsid w:val="00CC3603"/>
    <w:rsid w:val="00CC49F4"/>
    <w:rsid w:val="00CC5B60"/>
    <w:rsid w:val="00CD5D98"/>
    <w:rsid w:val="00CE304B"/>
    <w:rsid w:val="00CE6A6C"/>
    <w:rsid w:val="00CF36B8"/>
    <w:rsid w:val="00CF427F"/>
    <w:rsid w:val="00CF4EE7"/>
    <w:rsid w:val="00D11438"/>
    <w:rsid w:val="00D15952"/>
    <w:rsid w:val="00D16E14"/>
    <w:rsid w:val="00D17362"/>
    <w:rsid w:val="00D51823"/>
    <w:rsid w:val="00D5566C"/>
    <w:rsid w:val="00D6006D"/>
    <w:rsid w:val="00D61D6B"/>
    <w:rsid w:val="00D65534"/>
    <w:rsid w:val="00D73C7F"/>
    <w:rsid w:val="00D73E94"/>
    <w:rsid w:val="00D86CC1"/>
    <w:rsid w:val="00D90152"/>
    <w:rsid w:val="00D93866"/>
    <w:rsid w:val="00DA3FB4"/>
    <w:rsid w:val="00DB2E88"/>
    <w:rsid w:val="00DB2FE0"/>
    <w:rsid w:val="00DC7BB4"/>
    <w:rsid w:val="00DC7C2B"/>
    <w:rsid w:val="00DD43D6"/>
    <w:rsid w:val="00DD650D"/>
    <w:rsid w:val="00DD70CF"/>
    <w:rsid w:val="00DE39D5"/>
    <w:rsid w:val="00DF4F1B"/>
    <w:rsid w:val="00E211A1"/>
    <w:rsid w:val="00E21B8E"/>
    <w:rsid w:val="00E24A7E"/>
    <w:rsid w:val="00E25008"/>
    <w:rsid w:val="00E41B25"/>
    <w:rsid w:val="00E44822"/>
    <w:rsid w:val="00E47698"/>
    <w:rsid w:val="00E47D76"/>
    <w:rsid w:val="00E566A5"/>
    <w:rsid w:val="00E75C02"/>
    <w:rsid w:val="00EA0CC1"/>
    <w:rsid w:val="00EA1EE5"/>
    <w:rsid w:val="00EA2B24"/>
    <w:rsid w:val="00EB1C93"/>
    <w:rsid w:val="00EB227C"/>
    <w:rsid w:val="00EB3537"/>
    <w:rsid w:val="00EB630B"/>
    <w:rsid w:val="00EC13EF"/>
    <w:rsid w:val="00EC52F8"/>
    <w:rsid w:val="00EC6784"/>
    <w:rsid w:val="00EC74A2"/>
    <w:rsid w:val="00ED03D1"/>
    <w:rsid w:val="00ED0E7B"/>
    <w:rsid w:val="00ED695C"/>
    <w:rsid w:val="00EF6A56"/>
    <w:rsid w:val="00F0117B"/>
    <w:rsid w:val="00F015DC"/>
    <w:rsid w:val="00F03AE2"/>
    <w:rsid w:val="00F0743C"/>
    <w:rsid w:val="00F108F8"/>
    <w:rsid w:val="00F230D7"/>
    <w:rsid w:val="00F3218B"/>
    <w:rsid w:val="00F3239A"/>
    <w:rsid w:val="00F32696"/>
    <w:rsid w:val="00F36870"/>
    <w:rsid w:val="00F36C25"/>
    <w:rsid w:val="00F42EE3"/>
    <w:rsid w:val="00F46114"/>
    <w:rsid w:val="00F537F3"/>
    <w:rsid w:val="00F6578E"/>
    <w:rsid w:val="00F725FF"/>
    <w:rsid w:val="00F928C9"/>
    <w:rsid w:val="00F97C18"/>
    <w:rsid w:val="00FA5270"/>
    <w:rsid w:val="00FA7DD1"/>
    <w:rsid w:val="00FA7F35"/>
    <w:rsid w:val="00FC335F"/>
    <w:rsid w:val="00FD634F"/>
    <w:rsid w:val="018121E4"/>
    <w:rsid w:val="0184173C"/>
    <w:rsid w:val="023B029C"/>
    <w:rsid w:val="064D0B23"/>
    <w:rsid w:val="0A5AB3EF"/>
    <w:rsid w:val="0D07CF5B"/>
    <w:rsid w:val="0DA983D5"/>
    <w:rsid w:val="0EC97A01"/>
    <w:rsid w:val="0F0E70F0"/>
    <w:rsid w:val="1014D07B"/>
    <w:rsid w:val="12D722CD"/>
    <w:rsid w:val="1333E058"/>
    <w:rsid w:val="15F8F531"/>
    <w:rsid w:val="1918050E"/>
    <w:rsid w:val="1A2329F6"/>
    <w:rsid w:val="1E309FF1"/>
    <w:rsid w:val="1EEF1335"/>
    <w:rsid w:val="2410321B"/>
    <w:rsid w:val="2414C4A7"/>
    <w:rsid w:val="242D3B08"/>
    <w:rsid w:val="24D337EB"/>
    <w:rsid w:val="254821B4"/>
    <w:rsid w:val="26335FA9"/>
    <w:rsid w:val="28223AA2"/>
    <w:rsid w:val="28A75CB9"/>
    <w:rsid w:val="29829531"/>
    <w:rsid w:val="299F212A"/>
    <w:rsid w:val="29E41819"/>
    <w:rsid w:val="2AA580B5"/>
    <w:rsid w:val="2B8DFC23"/>
    <w:rsid w:val="2D67D307"/>
    <w:rsid w:val="2D979310"/>
    <w:rsid w:val="2F0CF1B4"/>
    <w:rsid w:val="30001D2F"/>
    <w:rsid w:val="314090CB"/>
    <w:rsid w:val="329079D1"/>
    <w:rsid w:val="337C1D68"/>
    <w:rsid w:val="350942A8"/>
    <w:rsid w:val="356A92BF"/>
    <w:rsid w:val="35828C2C"/>
    <w:rsid w:val="35C7831B"/>
    <w:rsid w:val="35E441E5"/>
    <w:rsid w:val="39600F4D"/>
    <w:rsid w:val="3BF826A4"/>
    <w:rsid w:val="4005CF70"/>
    <w:rsid w:val="404AC65F"/>
    <w:rsid w:val="454B67D5"/>
    <w:rsid w:val="4766DAAE"/>
    <w:rsid w:val="487A8399"/>
    <w:rsid w:val="4AA10C21"/>
    <w:rsid w:val="4B475327"/>
    <w:rsid w:val="4D288701"/>
    <w:rsid w:val="4DC7D6B3"/>
    <w:rsid w:val="4E396582"/>
    <w:rsid w:val="4F81C6A4"/>
    <w:rsid w:val="512EA006"/>
    <w:rsid w:val="5143A41B"/>
    <w:rsid w:val="5201E48E"/>
    <w:rsid w:val="5408B8F4"/>
    <w:rsid w:val="5435B676"/>
    <w:rsid w:val="5486E828"/>
    <w:rsid w:val="54F429BA"/>
    <w:rsid w:val="550C2327"/>
    <w:rsid w:val="556A25DD"/>
    <w:rsid w:val="58A7D782"/>
    <w:rsid w:val="5A24BE0A"/>
    <w:rsid w:val="5B3CF981"/>
    <w:rsid w:val="5CCA1EC1"/>
    <w:rsid w:val="5F05AB5E"/>
    <w:rsid w:val="5F8F666B"/>
    <w:rsid w:val="61960800"/>
    <w:rsid w:val="61F3B034"/>
    <w:rsid w:val="64168B8C"/>
    <w:rsid w:val="654581F0"/>
    <w:rsid w:val="67086B16"/>
    <w:rsid w:val="689D7DDC"/>
    <w:rsid w:val="6B399047"/>
    <w:rsid w:val="6D362CA1"/>
    <w:rsid w:val="6D9631CC"/>
    <w:rsid w:val="6E73312A"/>
    <w:rsid w:val="6F7008B0"/>
    <w:rsid w:val="7119ECBA"/>
    <w:rsid w:val="7146B76B"/>
    <w:rsid w:val="73924FEF"/>
    <w:rsid w:val="78316E7D"/>
    <w:rsid w:val="78E531B4"/>
    <w:rsid w:val="7904B305"/>
    <w:rsid w:val="7AAE970F"/>
    <w:rsid w:val="7ADE89E9"/>
    <w:rsid w:val="7B9CFD2D"/>
    <w:rsid w:val="7DB4104B"/>
    <w:rsid w:val="7EA73BC6"/>
    <w:rsid w:val="7EEBFFE4"/>
    <w:rsid w:val="7F55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o:allowoverlap="f" fill="f" fillcolor="white" stroke="f">
      <v:fill color="white" on="f"/>
      <v:stroke on="f"/>
      <v:textbox inset="0,0,0,0"/>
    </o:shapedefaults>
    <o:shapelayout v:ext="edit">
      <o:idmap v:ext="edit" data="2"/>
    </o:shapelayout>
  </w:shapeDefaults>
  <w:decimalSymbol w:val="."/>
  <w:listSeparator w:val=","/>
  <w14:docId w14:val="2FBC551A"/>
  <w15:docId w15:val="{37F1FA59-7657-8343-8B9F-A6B709010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rsid w:val="008E4CD0"/>
    <w:rPr>
      <w:sz w:val="24"/>
      <w:szCs w:val="24"/>
    </w:rPr>
  </w:style>
  <w:style w:type="paragraph" w:styleId="Heading1">
    <w:name w:val="heading 1"/>
    <w:basedOn w:val="Normal"/>
    <w:next w:val="Normal"/>
    <w:qFormat/>
    <w:rsid w:val="00064686"/>
    <w:pPr>
      <w:keepNext/>
      <w:spacing w:before="240" w:after="60"/>
      <w:outlineLvl w:val="0"/>
    </w:pPr>
    <w:rPr>
      <w:rFonts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064686"/>
    <w:pPr>
      <w:keepNext/>
      <w:spacing w:before="120" w:after="120"/>
      <w:outlineLvl w:val="1"/>
    </w:pPr>
    <w:rPr>
      <w:rFonts w:cs="Arial"/>
      <w:b/>
      <w:bCs/>
      <w:iCs/>
      <w:szCs w:val="28"/>
    </w:rPr>
  </w:style>
  <w:style w:type="paragraph" w:styleId="Heading3">
    <w:name w:val="heading 3"/>
    <w:basedOn w:val="Normal"/>
    <w:next w:val="Normal"/>
    <w:qFormat/>
    <w:rsid w:val="00064686"/>
    <w:pPr>
      <w:keepNext/>
      <w:spacing w:before="240" w:after="60"/>
      <w:outlineLvl w:val="2"/>
    </w:pPr>
    <w:rPr>
      <w:rFonts w:cs="Arial"/>
      <w:b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widowControl w:val="0"/>
      <w:tabs>
        <w:tab w:val="center" w:pos="4320"/>
        <w:tab w:val="right" w:pos="8640"/>
      </w:tabs>
      <w:ind w:right="-1701"/>
    </w:pPr>
  </w:style>
  <w:style w:type="paragraph" w:styleId="Footer">
    <w:name w:val="footer"/>
    <w:basedOn w:val="Normal"/>
    <w:rsid w:val="00BC5C0D"/>
    <w:pPr>
      <w:tabs>
        <w:tab w:val="center" w:pos="4320"/>
        <w:tab w:val="right" w:pos="8640"/>
      </w:tabs>
    </w:pPr>
    <w:rPr>
      <w:sz w:val="16"/>
      <w:szCs w:val="16"/>
    </w:rPr>
  </w:style>
  <w:style w:type="character" w:styleId="PageNumber">
    <w:name w:val="page number"/>
    <w:basedOn w:val="DefaultParagraphFont"/>
  </w:style>
  <w:style w:type="paragraph" w:customStyle="1" w:styleId="HeaderBlock">
    <w:name w:val="HeaderBlock"/>
    <w:basedOn w:val="Normal"/>
    <w:rsid w:val="008805A0"/>
    <w:pPr>
      <w:spacing w:after="20"/>
    </w:pPr>
    <w:rPr>
      <w:sz w:val="14"/>
      <w:szCs w:val="16"/>
    </w:rPr>
  </w:style>
  <w:style w:type="paragraph" w:customStyle="1" w:styleId="HeaderBlockBold">
    <w:name w:val="HeaderBlockBold"/>
    <w:basedOn w:val="HeaderBlock"/>
    <w:pPr>
      <w:tabs>
        <w:tab w:val="right" w:pos="8647"/>
        <w:tab w:val="left" w:pos="8930"/>
      </w:tabs>
    </w:pPr>
    <w:rPr>
      <w:b/>
    </w:rPr>
  </w:style>
  <w:style w:type="table" w:styleId="TableGrid">
    <w:name w:val="Table Grid"/>
    <w:basedOn w:val="TableNormal"/>
    <w:uiPriority w:val="39"/>
    <w:rsid w:val="00DD650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Detailsbold">
    <w:name w:val="Contact Details bold"/>
    <w:basedOn w:val="Normal"/>
    <w:rsid w:val="00DD70CF"/>
    <w:pPr>
      <w:tabs>
        <w:tab w:val="left" w:pos="170"/>
        <w:tab w:val="left" w:pos="1701"/>
      </w:tabs>
      <w:autoSpaceDE w:val="0"/>
      <w:autoSpaceDN w:val="0"/>
      <w:adjustRightInd w:val="0"/>
      <w:spacing w:line="220" w:lineRule="atLeast"/>
      <w:jc w:val="right"/>
      <w:textAlignment w:val="center"/>
    </w:pPr>
    <w:rPr>
      <w:rFonts w:ascii="Interstate-Regular" w:hAnsi="Interstate-Regular" w:cs="Interstate-Regular"/>
      <w:color w:val="000000"/>
      <w:spacing w:val="-2"/>
      <w:sz w:val="16"/>
      <w:szCs w:val="16"/>
      <w:lang w:eastAsia="en-AU"/>
    </w:rPr>
  </w:style>
  <w:style w:type="paragraph" w:customStyle="1" w:styleId="Contactdetails">
    <w:name w:val="Contact details"/>
    <w:basedOn w:val="Normal"/>
    <w:rsid w:val="00DD70CF"/>
    <w:pPr>
      <w:tabs>
        <w:tab w:val="left" w:pos="170"/>
        <w:tab w:val="left" w:pos="1701"/>
      </w:tabs>
      <w:autoSpaceDE w:val="0"/>
      <w:autoSpaceDN w:val="0"/>
      <w:adjustRightInd w:val="0"/>
      <w:spacing w:line="220" w:lineRule="atLeast"/>
      <w:jc w:val="right"/>
      <w:textAlignment w:val="center"/>
    </w:pPr>
    <w:rPr>
      <w:rFonts w:ascii="Interstate-ExtraLight" w:hAnsi="Interstate-ExtraLight" w:cs="Interstate-ExtraLight"/>
      <w:color w:val="000000"/>
      <w:spacing w:val="-2"/>
      <w:sz w:val="16"/>
      <w:szCs w:val="16"/>
      <w:lang w:eastAsia="en-AU"/>
    </w:rPr>
  </w:style>
  <w:style w:type="paragraph" w:customStyle="1" w:styleId="TableHead">
    <w:name w:val="TableHead"/>
    <w:basedOn w:val="Normal"/>
    <w:autoRedefine/>
    <w:rsid w:val="000B3D8E"/>
    <w:rPr>
      <w:b/>
      <w:smallCaps/>
      <w:szCs w:val="20"/>
      <w:lang w:val="en-US"/>
    </w:rPr>
  </w:style>
  <w:style w:type="paragraph" w:styleId="BalloonText">
    <w:name w:val="Balloon Text"/>
    <w:basedOn w:val="Normal"/>
    <w:link w:val="BalloonTextChar"/>
    <w:rsid w:val="00835BAD"/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35BAD"/>
    <w:rPr>
      <w:rFonts w:ascii="Tahoma" w:hAnsi="Tahoma" w:cs="Tahoma"/>
      <w:sz w:val="16"/>
      <w:szCs w:val="16"/>
      <w:lang w:eastAsia="en-US"/>
    </w:rPr>
  </w:style>
  <w:style w:type="paragraph" w:styleId="ListParagraph">
    <w:name w:val="List Paragraph"/>
    <w:basedOn w:val="Normal"/>
    <w:uiPriority w:val="34"/>
    <w:qFormat/>
    <w:rsid w:val="003D7C41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3D7C41"/>
    <w:rPr>
      <w:color w:val="0000FF" w:themeColor="hyperlink"/>
      <w:u w:val="single"/>
    </w:rPr>
  </w:style>
  <w:style w:type="paragraph" w:customStyle="1" w:styleId="BasicParagraph">
    <w:name w:val="[Basic Paragraph]"/>
    <w:basedOn w:val="Normal"/>
    <w:uiPriority w:val="99"/>
    <w:rsid w:val="00F015DC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Pro-Regular" w:eastAsiaTheme="minorEastAsia" w:hAnsi="MinionPro-Regular" w:cs="MinionPro-Regular"/>
      <w:color w:val="000000"/>
    </w:rPr>
  </w:style>
  <w:style w:type="paragraph" w:customStyle="1" w:styleId="Body">
    <w:name w:val="Body"/>
    <w:rsid w:val="00F03AE2"/>
    <w:pPr>
      <w:pBdr>
        <w:top w:val="nil"/>
        <w:left w:val="nil"/>
        <w:bottom w:val="nil"/>
        <w:right w:val="nil"/>
        <w:between w:val="nil"/>
        <w:bar w:val="nil"/>
      </w:pBdr>
      <w:spacing w:line="300" w:lineRule="atLeast"/>
      <w:jc w:val="both"/>
    </w:pPr>
    <w:rPr>
      <w:rFonts w:eastAsia="Arial Unicode MS" w:cs="Arial Unicode MS"/>
      <w:color w:val="000000"/>
      <w:sz w:val="22"/>
      <w:szCs w:val="22"/>
      <w:u w:color="000000"/>
      <w:bdr w:val="nil"/>
      <w:lang w:val="en-US" w:eastAsia="zh-CN"/>
    </w:rPr>
  </w:style>
  <w:style w:type="paragraph" w:customStyle="1" w:styleId="Heading">
    <w:name w:val="Heading"/>
    <w:rsid w:val="00F03AE2"/>
    <w:pPr>
      <w:keepNext/>
      <w:pBdr>
        <w:top w:val="nil"/>
        <w:left w:val="nil"/>
        <w:bottom w:val="nil"/>
        <w:right w:val="nil"/>
        <w:between w:val="nil"/>
        <w:bar w:val="nil"/>
      </w:pBdr>
      <w:tabs>
        <w:tab w:val="left" w:pos="720"/>
      </w:tabs>
      <w:spacing w:before="320" w:line="300" w:lineRule="atLeast"/>
      <w:jc w:val="both"/>
      <w:outlineLvl w:val="0"/>
    </w:pPr>
    <w:rPr>
      <w:b/>
      <w:bCs/>
      <w:smallCaps/>
      <w:color w:val="000000"/>
      <w:kern w:val="28"/>
      <w:sz w:val="22"/>
      <w:szCs w:val="22"/>
      <w:u w:color="000000"/>
      <w:bdr w:val="nil"/>
      <w:lang w:eastAsia="zh-CN"/>
    </w:rPr>
  </w:style>
  <w:style w:type="numbering" w:customStyle="1" w:styleId="ImportedStyle1">
    <w:name w:val="Imported Style 1"/>
    <w:rsid w:val="00F03AE2"/>
    <w:pPr>
      <w:numPr>
        <w:numId w:val="5"/>
      </w:numPr>
    </w:pPr>
  </w:style>
  <w:style w:type="paragraph" w:customStyle="1" w:styleId="Bodyclause">
    <w:name w:val="Body  clause"/>
    <w:next w:val="Heading"/>
    <w:rsid w:val="00F03AE2"/>
    <w:pPr>
      <w:pBdr>
        <w:top w:val="nil"/>
        <w:left w:val="nil"/>
        <w:bottom w:val="nil"/>
        <w:right w:val="nil"/>
        <w:between w:val="nil"/>
        <w:bar w:val="nil"/>
      </w:pBdr>
      <w:spacing w:before="120" w:after="120" w:line="300" w:lineRule="atLeast"/>
      <w:ind w:left="720"/>
      <w:jc w:val="both"/>
    </w:pPr>
    <w:rPr>
      <w:rFonts w:eastAsia="Arial Unicode MS" w:cs="Arial Unicode MS"/>
      <w:color w:val="000000"/>
      <w:sz w:val="22"/>
      <w:szCs w:val="22"/>
      <w:u w:color="000000"/>
      <w:bdr w:val="nil"/>
      <w:lang w:val="en-US" w:eastAsia="zh-CN"/>
    </w:rPr>
  </w:style>
  <w:style w:type="character" w:customStyle="1" w:styleId="None">
    <w:name w:val="None"/>
    <w:rsid w:val="00F03AE2"/>
  </w:style>
  <w:style w:type="character" w:customStyle="1" w:styleId="Hyperlink0">
    <w:name w:val="Hyperlink.0"/>
    <w:basedOn w:val="None"/>
    <w:rsid w:val="00F03AE2"/>
    <w:rPr>
      <w:rFonts w:ascii="Calibri" w:eastAsia="Calibri" w:hAnsi="Calibri" w:cs="Calibri"/>
      <w:sz w:val="20"/>
      <w:szCs w:val="20"/>
    </w:rPr>
  </w:style>
  <w:style w:type="paragraph" w:customStyle="1" w:styleId="1stIntroHeadings">
    <w:name w:val="1stIntroHeadings"/>
    <w:next w:val="Body"/>
    <w:rsid w:val="00F03AE2"/>
    <w:pPr>
      <w:pBdr>
        <w:top w:val="nil"/>
        <w:left w:val="nil"/>
        <w:bottom w:val="nil"/>
        <w:right w:val="nil"/>
        <w:between w:val="nil"/>
        <w:bar w:val="nil"/>
      </w:pBdr>
      <w:tabs>
        <w:tab w:val="left" w:pos="709"/>
      </w:tabs>
      <w:spacing w:before="120" w:after="120" w:line="300" w:lineRule="atLeast"/>
      <w:jc w:val="both"/>
    </w:pPr>
    <w:rPr>
      <w:rFonts w:eastAsia="Arial Unicode MS" w:cs="Arial Unicode MS"/>
      <w:b/>
      <w:bCs/>
      <w:smallCaps/>
      <w:color w:val="000000"/>
      <w:sz w:val="24"/>
      <w:szCs w:val="24"/>
      <w:u w:color="000000"/>
      <w:bdr w:val="nil"/>
      <w:lang w:val="en-US" w:eastAsia="zh-CN"/>
    </w:rPr>
  </w:style>
  <w:style w:type="paragraph" w:styleId="Date">
    <w:name w:val="Date"/>
    <w:basedOn w:val="Normal"/>
    <w:next w:val="Normal"/>
    <w:link w:val="DateChar"/>
    <w:semiHidden/>
    <w:unhideWhenUsed/>
    <w:rsid w:val="008B507E"/>
  </w:style>
  <w:style w:type="character" w:customStyle="1" w:styleId="DateChar">
    <w:name w:val="Date Char"/>
    <w:basedOn w:val="DefaultParagraphFont"/>
    <w:link w:val="Date"/>
    <w:semiHidden/>
    <w:rsid w:val="008B507E"/>
    <w:rPr>
      <w:rFonts w:ascii="Tahoma" w:hAnsi="Tahoma"/>
      <w:szCs w:val="22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0D70A9"/>
    <w:pPr>
      <w:spacing w:before="100" w:beforeAutospacing="1" w:after="100" w:afterAutospacing="1"/>
    </w:pPr>
    <w:rPr>
      <w:rFonts w:ascii="Calibri" w:eastAsiaTheme="minorEastAsia" w:hAnsi="Calibri" w:cs="Calibri"/>
      <w:sz w:val="22"/>
      <w:lang w:eastAsia="zh-CN"/>
    </w:rPr>
  </w:style>
  <w:style w:type="paragraph" w:styleId="NoSpacing">
    <w:name w:val="No Spacing"/>
    <w:uiPriority w:val="1"/>
    <w:qFormat/>
    <w:rsid w:val="003466CD"/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customStyle="1" w:styleId="Default">
    <w:name w:val="Default"/>
    <w:rsid w:val="007E3B92"/>
    <w:pPr>
      <w:autoSpaceDE w:val="0"/>
      <w:autoSpaceDN w:val="0"/>
      <w:adjustRightInd w:val="0"/>
      <w:ind w:left="714" w:hanging="357"/>
      <w:jc w:val="both"/>
    </w:pPr>
    <w:rPr>
      <w:rFonts w:ascii="Georgia" w:eastAsiaTheme="minorHAnsi" w:hAnsi="Georgia" w:cs="Georgia"/>
      <w:color w:val="000000"/>
      <w:sz w:val="24"/>
      <w:szCs w:val="24"/>
      <w:lang w:eastAsia="en-US"/>
    </w:rPr>
  </w:style>
  <w:style w:type="paragraph" w:customStyle="1" w:styleId="paragraph">
    <w:name w:val="paragraph"/>
    <w:basedOn w:val="Normal"/>
    <w:rsid w:val="007E3B92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7E3B92"/>
  </w:style>
  <w:style w:type="character" w:customStyle="1" w:styleId="eop">
    <w:name w:val="eop"/>
    <w:basedOn w:val="DefaultParagraphFont"/>
    <w:rsid w:val="007E3B92"/>
  </w:style>
  <w:style w:type="paragraph" w:styleId="BodyText">
    <w:name w:val="Body Text"/>
    <w:basedOn w:val="Normal"/>
    <w:link w:val="BodyTextChar"/>
    <w:uiPriority w:val="1"/>
    <w:qFormat/>
    <w:rsid w:val="008E4CD0"/>
    <w:pPr>
      <w:widowControl w:val="0"/>
      <w:autoSpaceDE w:val="0"/>
      <w:autoSpaceDN w:val="0"/>
    </w:pPr>
    <w:rPr>
      <w:rFonts w:ascii="Arial" w:eastAsia="Arial" w:hAnsi="Arial" w:cs="Arial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E4CD0"/>
    <w:rPr>
      <w:rFonts w:ascii="Arial" w:eastAsia="Arial" w:hAnsi="Arial" w:cs="Arial"/>
      <w:sz w:val="24"/>
      <w:szCs w:val="24"/>
      <w:lang w:val="en-US" w:eastAsia="en-US"/>
    </w:rPr>
  </w:style>
  <w:style w:type="paragraph" w:styleId="Revision">
    <w:name w:val="Revision"/>
    <w:hidden/>
    <w:uiPriority w:val="99"/>
    <w:semiHidden/>
    <w:rsid w:val="00025B5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775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milymatthews/Library/Group%20Containers/UBF8T346G9.Office/User%20Content.localized/Templates.localized/Oxford%20Science%20Enterprises%20Letterhead_FINAL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Georgia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C9CD2EBFCA74419F0319C4EFFACD52" ma:contentTypeVersion="13" ma:contentTypeDescription="Create a new document." ma:contentTypeScope="" ma:versionID="e5e4f5491232f3e62cb1dc92beb7c24f">
  <xsd:schema xmlns:xsd="http://www.w3.org/2001/XMLSchema" xmlns:xs="http://www.w3.org/2001/XMLSchema" xmlns:p="http://schemas.microsoft.com/office/2006/metadata/properties" xmlns:ns2="5ed9e925-a7f6-44ba-9e0e-247c7032a6ef" xmlns:ns3="ef73870e-8775-41bb-834e-23e9718bf0fe" targetNamespace="http://schemas.microsoft.com/office/2006/metadata/properties" ma:root="true" ma:fieldsID="d47fa2ca38cd8f949701cb32d030f2f9" ns2:_="" ns3:_="">
    <xsd:import namespace="5ed9e925-a7f6-44ba-9e0e-247c7032a6ef"/>
    <xsd:import namespace="ef73870e-8775-41bb-834e-23e9718bf0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d9e925-a7f6-44ba-9e0e-247c7032a6e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73870e-8775-41bb-834e-23e9718bf0fe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73870e-8775-41bb-834e-23e9718bf0fe">
      <UserInfo>
        <DisplayName>Athene Blakeman</DisplayName>
        <AccountId>1201</AccountId>
        <AccountType/>
      </UserInfo>
      <UserInfo>
        <DisplayName>Gaelle Newton</DisplayName>
        <AccountId>29</AccountId>
        <AccountType/>
      </UserInfo>
      <UserInfo>
        <DisplayName>Polly Elvin</DisplayName>
        <AccountId>320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6E17FC9-4C09-41D5-B506-F6B05D8CDF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d9e925-a7f6-44ba-9e0e-247c7032a6ef"/>
    <ds:schemaRef ds:uri="ef73870e-8775-41bb-834e-23e9718bf0f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45C6A2-9DEE-4E64-817D-0F877A6EEA84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5049E30-FF82-4659-903D-3EA2515137E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268B4E5-71B7-4D9E-9BE4-05B90F48CF04}">
  <ds:schemaRefs>
    <ds:schemaRef ds:uri="http://schemas.microsoft.com/office/2006/metadata/properties"/>
    <ds:schemaRef ds:uri="http://schemas.microsoft.com/office/infopath/2007/PartnerControls"/>
    <ds:schemaRef ds:uri="ef73870e-8775-41bb-834e-23e9718bf0f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Oxford Science Enterprises Letterhead_FINAL.dotx</Template>
  <TotalTime>28</TotalTime>
  <Pages>2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CPU Letters</vt:lpstr>
    </vt:vector>
  </TitlesOfParts>
  <Company>Computershare</Company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CPU Letters</dc:title>
  <dc:subject/>
  <dc:creator>Microsoft Office User</dc:creator>
  <cp:keywords/>
  <cp:lastModifiedBy>Alexandra Ellis</cp:lastModifiedBy>
  <cp:revision>32</cp:revision>
  <cp:lastPrinted>2022-10-31T16:34:00Z</cp:lastPrinted>
  <dcterms:created xsi:type="dcterms:W3CDTF">2022-10-22T00:56:00Z</dcterms:created>
  <dcterms:modified xsi:type="dcterms:W3CDTF">2022-10-31T16:44:00Z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ocal_DisplayLogo">
    <vt:bool>true</vt:bool>
  </property>
  <property fmtid="{D5CDD505-2E9C-101B-9397-08002B2CF9AE}" pid="3" name="local_DisplayAddressBlock">
    <vt:bool>true</vt:bool>
  </property>
  <property fmtid="{D5CDD505-2E9C-101B-9397-08002B2CF9AE}" pid="4" name="local_DisplayCList">
    <vt:bool>true</vt:bool>
  </property>
  <property fmtid="{D5CDD505-2E9C-101B-9397-08002B2CF9AE}" pid="5" name="local_DisplayDivision">
    <vt:bool>true</vt:bool>
  </property>
  <property fmtid="{D5CDD505-2E9C-101B-9397-08002B2CF9AE}" pid="6" name="VersionMajor">
    <vt:lpwstr>2</vt:lpwstr>
  </property>
  <property fmtid="{D5CDD505-2E9C-101B-9397-08002B2CF9AE}" pid="7" name="VersionMinor">
    <vt:lpwstr>2</vt:lpwstr>
  </property>
  <property fmtid="{D5CDD505-2E9C-101B-9397-08002B2CF9AE}" pid="8" name="VersionDelta">
    <vt:lpwstr>0</vt:lpwstr>
  </property>
  <property fmtid="{D5CDD505-2E9C-101B-9397-08002B2CF9AE}" pid="9" name="VersionBuild">
    <vt:lpwstr>5</vt:lpwstr>
  </property>
  <property fmtid="{D5CDD505-2E9C-101B-9397-08002B2CF9AE}" pid="10" name="Reference">
    <vt:lpwstr>OM 85786</vt:lpwstr>
  </property>
  <property fmtid="{D5CDD505-2E9C-101B-9397-08002B2CF9AE}" pid="11" name="Company">
    <vt:lpwstr/>
  </property>
  <property fmtid="{D5CDD505-2E9C-101B-9397-08002B2CF9AE}" pid="12" name="Region">
    <vt:lpwstr>All</vt:lpwstr>
  </property>
  <property fmtid="{D5CDD505-2E9C-101B-9397-08002B2CF9AE}" pid="13" name="Email Signature Document">
    <vt:lpwstr>1</vt:lpwstr>
  </property>
  <property fmtid="{D5CDD505-2E9C-101B-9397-08002B2CF9AE}" pid="14" name="ContentTypeId">
    <vt:lpwstr>0x01010002C9CD2EBFCA74419F0319C4EFFACD52</vt:lpwstr>
  </property>
</Properties>
</file>